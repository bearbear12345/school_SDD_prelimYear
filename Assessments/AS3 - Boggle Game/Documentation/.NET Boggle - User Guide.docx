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A14" w:rsidRDefault="00456A14" w:rsidP="00456A14">
      <w:pPr>
        <w:jc w:val="center"/>
        <w:rPr>
          <w:rFonts w:ascii="Lato" w:hAnsi="Lato"/>
          <w:sz w:val="72"/>
        </w:rPr>
      </w:pPr>
      <w:r>
        <w:rPr>
          <w:rFonts w:ascii="Lato" w:hAnsi="Lato"/>
          <w:sz w:val="72"/>
        </w:rPr>
        <w:t xml:space="preserve">.NET Boggle </w:t>
      </w:r>
      <w:r w:rsidRPr="00456A14">
        <w:rPr>
          <w:rFonts w:ascii="Lato" w:hAnsi="Lato"/>
          <w:sz w:val="72"/>
        </w:rPr>
        <w:t>User Guide</w:t>
      </w:r>
    </w:p>
    <w:p w:rsidR="00456A14" w:rsidRPr="00F91FC3" w:rsidRDefault="00B137CA" w:rsidP="00456A14">
      <w:pPr>
        <w:rPr>
          <w:rFonts w:ascii="Lato" w:hAnsi="Lato"/>
          <w:b/>
          <w:color w:val="F58220"/>
          <w:sz w:val="36"/>
        </w:rPr>
      </w:pPr>
      <w:r w:rsidRPr="00F91FC3">
        <w:rPr>
          <w:rFonts w:ascii="Lato" w:hAnsi="Lato"/>
          <w:b/>
          <w:color w:val="F58220"/>
          <w:sz w:val="36"/>
        </w:rPr>
        <w:t>Objective of Boggle</w:t>
      </w:r>
    </w:p>
    <w:p w:rsidR="00456A14" w:rsidRPr="00456A14" w:rsidRDefault="00456A14" w:rsidP="00456A14">
      <w:pPr>
        <w:rPr>
          <w:rFonts w:ascii="Lato" w:hAnsi="Lato"/>
          <w:sz w:val="24"/>
        </w:rPr>
      </w:pPr>
      <w:r w:rsidRPr="00456A14">
        <w:rPr>
          <w:rFonts w:ascii="Lato" w:hAnsi="Lato"/>
          <w:sz w:val="24"/>
        </w:rPr>
        <w:t>Form words you can see within the time limit.</w:t>
      </w:r>
      <w:bookmarkStart w:id="0" w:name="_GoBack"/>
      <w:bookmarkEnd w:id="0"/>
      <w:r w:rsidR="00B137CA">
        <w:rPr>
          <w:rFonts w:ascii="Lato" w:hAnsi="Lato"/>
          <w:sz w:val="24"/>
        </w:rPr>
        <w:br/>
      </w:r>
      <w:r w:rsidRPr="00456A14">
        <w:rPr>
          <w:rFonts w:ascii="Lato" w:hAnsi="Lato"/>
          <w:sz w:val="24"/>
        </w:rPr>
        <w:t>The longer the word, the more points you get!</w:t>
      </w:r>
    </w:p>
    <w:p w:rsidR="00B137CA" w:rsidRPr="00F91FC3" w:rsidRDefault="00B137CA" w:rsidP="00B137CA">
      <w:pPr>
        <w:rPr>
          <w:rFonts w:ascii="Lato" w:hAnsi="Lato"/>
          <w:b/>
          <w:color w:val="F58220"/>
          <w:sz w:val="36"/>
        </w:rPr>
      </w:pPr>
      <w:r w:rsidRPr="00F91FC3">
        <w:rPr>
          <w:rFonts w:ascii="Lato" w:hAnsi="Lato"/>
          <w:b/>
          <w:color w:val="F58220"/>
          <w:sz w:val="36"/>
        </w:rPr>
        <w:t>Getting Started</w:t>
      </w:r>
    </w:p>
    <w:p w:rsidR="00B137CA" w:rsidRDefault="00B137CA" w:rsidP="00B137CA">
      <w:pPr>
        <w:rPr>
          <w:rFonts w:ascii="Lato" w:hAnsi="Lato"/>
          <w:sz w:val="24"/>
          <w:szCs w:val="26"/>
        </w:rPr>
      </w:pPr>
      <w:r>
        <w:rPr>
          <w:rFonts w:ascii="Lato" w:hAnsi="Lato"/>
          <w:sz w:val="24"/>
        </w:rPr>
        <w:t xml:space="preserve">Begin by pressing </w:t>
      </w:r>
      <w:r w:rsidRPr="00B137CA">
        <w:rPr>
          <w:rFonts w:ascii="Lato" w:hAnsi="Lato"/>
          <w:i/>
          <w:sz w:val="26"/>
          <w:szCs w:val="26"/>
        </w:rPr>
        <w:t>Play</w:t>
      </w:r>
      <w:r w:rsidRPr="00B137CA">
        <w:rPr>
          <w:rFonts w:ascii="Lato" w:hAnsi="Lato"/>
          <w:sz w:val="24"/>
          <w:szCs w:val="26"/>
        </w:rPr>
        <w:t>.</w:t>
      </w:r>
    </w:p>
    <w:p w:rsidR="00B137CA" w:rsidRPr="00B137CA" w:rsidRDefault="00B137CA" w:rsidP="00B137CA">
      <w:pPr>
        <w:rPr>
          <w:rFonts w:ascii="Lato" w:hAnsi="Lato"/>
          <w:sz w:val="24"/>
          <w:szCs w:val="26"/>
        </w:rPr>
      </w:pPr>
      <w:r>
        <w:rPr>
          <w:rFonts w:ascii="Lato" w:hAnsi="Lato"/>
          <w:sz w:val="24"/>
          <w:szCs w:val="26"/>
        </w:rPr>
        <w:t xml:space="preserve">The game will randomly place 16 letters on to the game grid. When the timer starts, </w:t>
      </w:r>
      <w:r w:rsidRPr="00B137CA">
        <w:rPr>
          <w:rFonts w:ascii="Lato" w:hAnsi="Lato"/>
          <w:sz w:val="24"/>
          <w:szCs w:val="26"/>
        </w:rPr>
        <w:t>you have 3 minutes (configurable) to enter in as many words as you can find.</w:t>
      </w:r>
    </w:p>
    <w:p w:rsidR="00B137CA" w:rsidRPr="00F91FC3" w:rsidRDefault="00B137CA" w:rsidP="00B137CA">
      <w:pPr>
        <w:rPr>
          <w:rFonts w:ascii="Lato" w:hAnsi="Lato"/>
          <w:b/>
          <w:color w:val="F58220"/>
          <w:sz w:val="36"/>
        </w:rPr>
      </w:pPr>
      <w:r w:rsidRPr="00F91FC3">
        <w:rPr>
          <w:rFonts w:ascii="Lato" w:hAnsi="Lato"/>
          <w:b/>
          <w:color w:val="F58220"/>
          <w:sz w:val="36"/>
        </w:rPr>
        <w:t>Rules</w:t>
      </w:r>
    </w:p>
    <w:p w:rsidR="00B137CA" w:rsidRPr="00B137CA" w:rsidRDefault="00B137CA" w:rsidP="00B137CA">
      <w:pPr>
        <w:pStyle w:val="ListParagraph"/>
        <w:numPr>
          <w:ilvl w:val="0"/>
          <w:numId w:val="6"/>
        </w:numPr>
        <w:ind w:left="284" w:hanging="284"/>
        <w:rPr>
          <w:rFonts w:ascii="Lato" w:hAnsi="Lato"/>
          <w:sz w:val="24"/>
        </w:rPr>
      </w:pPr>
      <w:r w:rsidRPr="00B137CA">
        <w:rPr>
          <w:rFonts w:ascii="Lato" w:hAnsi="Lato"/>
          <w:sz w:val="24"/>
        </w:rPr>
        <w:t>W</w:t>
      </w:r>
      <w:r w:rsidRPr="00B137CA">
        <w:rPr>
          <w:rFonts w:ascii="Lato" w:hAnsi="Lato"/>
          <w:sz w:val="24"/>
        </w:rPr>
        <w:t>ords must be three characters or longer</w:t>
      </w:r>
    </w:p>
    <w:p w:rsidR="00B137CA" w:rsidRPr="00B137CA" w:rsidRDefault="00B137CA" w:rsidP="00B137CA">
      <w:pPr>
        <w:pStyle w:val="ListParagraph"/>
        <w:numPr>
          <w:ilvl w:val="0"/>
          <w:numId w:val="6"/>
        </w:numPr>
        <w:ind w:left="284" w:hanging="284"/>
        <w:rPr>
          <w:rFonts w:ascii="Lato" w:hAnsi="Lato"/>
          <w:sz w:val="24"/>
        </w:rPr>
      </w:pPr>
      <w:r w:rsidRPr="00B137CA">
        <w:rPr>
          <w:rFonts w:ascii="Lato" w:hAnsi="Lato"/>
          <w:sz w:val="24"/>
        </w:rPr>
        <w:t>Letters must be</w:t>
      </w:r>
      <w:r w:rsidRPr="00B137CA">
        <w:rPr>
          <w:rFonts w:ascii="Lato" w:hAnsi="Lato"/>
          <w:sz w:val="24"/>
        </w:rPr>
        <w:t xml:space="preserve"> </w:t>
      </w:r>
      <w:r w:rsidRPr="00B137CA">
        <w:rPr>
          <w:rFonts w:ascii="Lato" w:hAnsi="Lato"/>
          <w:sz w:val="24"/>
        </w:rPr>
        <w:t>adjacent to the previous letter</w:t>
      </w:r>
    </w:p>
    <w:p w:rsidR="00B137CA" w:rsidRPr="00B137CA" w:rsidRDefault="00B137CA" w:rsidP="00B137CA">
      <w:pPr>
        <w:pStyle w:val="ListParagraph"/>
        <w:numPr>
          <w:ilvl w:val="0"/>
          <w:numId w:val="6"/>
        </w:numPr>
        <w:ind w:left="284" w:hanging="284"/>
        <w:rPr>
          <w:rFonts w:ascii="Lato" w:hAnsi="Lato"/>
          <w:sz w:val="24"/>
        </w:rPr>
      </w:pPr>
      <w:r w:rsidRPr="00B137CA">
        <w:rPr>
          <w:rFonts w:ascii="Lato" w:hAnsi="Lato"/>
          <w:sz w:val="24"/>
        </w:rPr>
        <w:t>Tiles cannot be reused in a word</w:t>
      </w:r>
    </w:p>
    <w:p w:rsidR="00B137CA" w:rsidRPr="00B137CA" w:rsidRDefault="00B137CA" w:rsidP="00B137CA">
      <w:pPr>
        <w:pStyle w:val="ListParagraph"/>
        <w:numPr>
          <w:ilvl w:val="0"/>
          <w:numId w:val="6"/>
        </w:numPr>
        <w:ind w:left="284" w:hanging="284"/>
        <w:rPr>
          <w:rFonts w:ascii="Lato" w:hAnsi="Lato"/>
          <w:sz w:val="24"/>
        </w:rPr>
      </w:pPr>
      <w:r w:rsidRPr="00B137CA">
        <w:rPr>
          <w:rFonts w:ascii="Lato" w:hAnsi="Lato"/>
          <w:sz w:val="24"/>
        </w:rPr>
        <w:t>Words can only be submitted once</w:t>
      </w:r>
    </w:p>
    <w:p w:rsidR="00B137CA" w:rsidRPr="00F91FC3" w:rsidRDefault="00B137CA" w:rsidP="00B137CA">
      <w:pPr>
        <w:rPr>
          <w:rFonts w:ascii="Lato" w:hAnsi="Lato"/>
          <w:b/>
          <w:color w:val="F58220"/>
          <w:sz w:val="36"/>
        </w:rPr>
      </w:pPr>
      <w:r w:rsidRPr="00F91FC3">
        <w:rPr>
          <w:rFonts w:ascii="Lato" w:hAnsi="Lato"/>
          <w:b/>
          <w:color w:val="F58220"/>
          <w:sz w:val="36"/>
        </w:rPr>
        <w:t>Scoring and Winning</w:t>
      </w:r>
    </w:p>
    <w:p w:rsidR="00B137CA" w:rsidRDefault="00B137CA" w:rsidP="00B137CA">
      <w:pPr>
        <w:rPr>
          <w:rFonts w:ascii="Lato" w:hAnsi="Lato"/>
          <w:sz w:val="24"/>
        </w:rPr>
      </w:pPr>
      <w:r>
        <w:rPr>
          <w:rFonts w:ascii="Lato" w:hAnsi="Lato"/>
          <w:sz w:val="24"/>
          <w:szCs w:val="26"/>
        </w:rPr>
        <w:t>The longer the word, the more points it is worth! The table below explains the scoring.</w:t>
      </w: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1739"/>
        <w:gridCol w:w="1603"/>
      </w:tblGrid>
      <w:tr w:rsidR="00B137CA" w:rsidTr="00B13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39" w:type="dxa"/>
          </w:tcPr>
          <w:p w:rsidR="00B137CA" w:rsidRDefault="00B137CA" w:rsidP="0088061E">
            <w:pPr>
              <w:tabs>
                <w:tab w:val="left" w:pos="1557"/>
              </w:tabs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Word Length</w:t>
            </w:r>
          </w:p>
        </w:tc>
        <w:tc>
          <w:tcPr>
            <w:tcW w:w="1603" w:type="dxa"/>
          </w:tcPr>
          <w:p w:rsidR="00B137CA" w:rsidRDefault="00B137CA" w:rsidP="0088061E">
            <w:pPr>
              <w:tabs>
                <w:tab w:val="left" w:pos="155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Score Value</w:t>
            </w:r>
          </w:p>
        </w:tc>
      </w:tr>
      <w:tr w:rsidR="00B137CA" w:rsidTr="00B13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B137CA" w:rsidRDefault="00B137CA" w:rsidP="0088061E">
            <w:pPr>
              <w:tabs>
                <w:tab w:val="left" w:pos="1557"/>
              </w:tabs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3 – 4</w:t>
            </w:r>
          </w:p>
        </w:tc>
        <w:tc>
          <w:tcPr>
            <w:tcW w:w="1603" w:type="dxa"/>
          </w:tcPr>
          <w:p w:rsidR="00B137CA" w:rsidRDefault="00B137CA" w:rsidP="0088061E">
            <w:pPr>
              <w:tabs>
                <w:tab w:val="left" w:pos="155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1</w:t>
            </w:r>
          </w:p>
        </w:tc>
      </w:tr>
      <w:tr w:rsidR="00B137CA" w:rsidTr="00B137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B137CA" w:rsidRDefault="00B137CA" w:rsidP="0088061E">
            <w:pPr>
              <w:tabs>
                <w:tab w:val="left" w:pos="1557"/>
              </w:tabs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5</w:t>
            </w:r>
          </w:p>
        </w:tc>
        <w:tc>
          <w:tcPr>
            <w:tcW w:w="1603" w:type="dxa"/>
          </w:tcPr>
          <w:p w:rsidR="00B137CA" w:rsidRDefault="00B137CA" w:rsidP="0088061E">
            <w:pPr>
              <w:tabs>
                <w:tab w:val="left" w:pos="155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2</w:t>
            </w:r>
          </w:p>
        </w:tc>
      </w:tr>
      <w:tr w:rsidR="00B137CA" w:rsidTr="00B13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B137CA" w:rsidRDefault="00B137CA" w:rsidP="0088061E">
            <w:pPr>
              <w:tabs>
                <w:tab w:val="left" w:pos="1557"/>
              </w:tabs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6</w:t>
            </w:r>
          </w:p>
        </w:tc>
        <w:tc>
          <w:tcPr>
            <w:tcW w:w="1603" w:type="dxa"/>
          </w:tcPr>
          <w:p w:rsidR="00B137CA" w:rsidRDefault="00B137CA" w:rsidP="0088061E">
            <w:pPr>
              <w:tabs>
                <w:tab w:val="left" w:pos="155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3</w:t>
            </w:r>
          </w:p>
        </w:tc>
      </w:tr>
      <w:tr w:rsidR="00B137CA" w:rsidTr="00B137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B137CA" w:rsidRDefault="00B137CA" w:rsidP="0088061E">
            <w:pPr>
              <w:tabs>
                <w:tab w:val="left" w:pos="1557"/>
              </w:tabs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7</w:t>
            </w:r>
          </w:p>
        </w:tc>
        <w:tc>
          <w:tcPr>
            <w:tcW w:w="1603" w:type="dxa"/>
          </w:tcPr>
          <w:p w:rsidR="00B137CA" w:rsidRDefault="00B137CA" w:rsidP="0088061E">
            <w:pPr>
              <w:tabs>
                <w:tab w:val="left" w:pos="155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5</w:t>
            </w:r>
          </w:p>
        </w:tc>
      </w:tr>
      <w:tr w:rsidR="00B137CA" w:rsidTr="00B13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</w:tcPr>
          <w:p w:rsidR="00B137CA" w:rsidRDefault="00B137CA" w:rsidP="0088061E">
            <w:pPr>
              <w:tabs>
                <w:tab w:val="left" w:pos="1557"/>
              </w:tabs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8+</w:t>
            </w:r>
          </w:p>
        </w:tc>
        <w:tc>
          <w:tcPr>
            <w:tcW w:w="1603" w:type="dxa"/>
          </w:tcPr>
          <w:p w:rsidR="00B137CA" w:rsidRDefault="00B137CA" w:rsidP="0088061E">
            <w:pPr>
              <w:tabs>
                <w:tab w:val="left" w:pos="155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</w:rPr>
            </w:pPr>
            <w:r>
              <w:rPr>
                <w:rFonts w:ascii="Lato" w:hAnsi="Lato"/>
                <w:sz w:val="24"/>
              </w:rPr>
              <w:t>11</w:t>
            </w:r>
          </w:p>
        </w:tc>
      </w:tr>
    </w:tbl>
    <w:p w:rsidR="00B137CA" w:rsidRPr="00B137CA" w:rsidRDefault="00B137CA" w:rsidP="00B137CA">
      <w:pPr>
        <w:rPr>
          <w:rFonts w:ascii="Lato" w:hAnsi="Lato"/>
          <w:sz w:val="24"/>
        </w:rPr>
      </w:pPr>
    </w:p>
    <w:p w:rsidR="00B137CA" w:rsidRPr="00F91FC3" w:rsidRDefault="00B137CA" w:rsidP="00B137CA">
      <w:pPr>
        <w:rPr>
          <w:rFonts w:ascii="Lato" w:hAnsi="Lato"/>
          <w:b/>
          <w:color w:val="F58220"/>
          <w:sz w:val="36"/>
        </w:rPr>
      </w:pPr>
      <w:r w:rsidRPr="00F91FC3">
        <w:rPr>
          <w:rFonts w:ascii="Lato" w:hAnsi="Lato"/>
          <w:b/>
          <w:color w:val="F58220"/>
          <w:sz w:val="36"/>
        </w:rPr>
        <w:t>Tips</w:t>
      </w:r>
    </w:p>
    <w:p w:rsidR="00B137CA" w:rsidRPr="00B137CA" w:rsidRDefault="00B137CA" w:rsidP="00B137CA">
      <w:pPr>
        <w:rPr>
          <w:rFonts w:ascii="Lato" w:hAnsi="Lato"/>
          <w:sz w:val="24"/>
        </w:rPr>
      </w:pPr>
      <w:r w:rsidRPr="00B137CA">
        <w:rPr>
          <w:rFonts w:ascii="Lato" w:hAnsi="Lato"/>
          <w:sz w:val="24"/>
        </w:rPr>
        <w:t>Plurals count as different words</w:t>
      </w:r>
    </w:p>
    <w:p w:rsidR="00F91FC3" w:rsidRDefault="00B137CA" w:rsidP="00B137CA">
      <w:pPr>
        <w:rPr>
          <w:rFonts w:ascii="Lato" w:hAnsi="Lato"/>
          <w:sz w:val="24"/>
        </w:rPr>
      </w:pPr>
      <w:r w:rsidRPr="00B137CA">
        <w:rPr>
          <w:rFonts w:ascii="Lato" w:hAnsi="Lato"/>
          <w:sz w:val="24"/>
        </w:rPr>
        <w:t>The "Qu" tile counts as two letters</w:t>
      </w:r>
    </w:p>
    <w:p w:rsidR="00F91FC3" w:rsidRDefault="00F91FC3">
      <w:pPr>
        <w:rPr>
          <w:rFonts w:ascii="Lato" w:hAnsi="Lato"/>
          <w:sz w:val="24"/>
        </w:rPr>
      </w:pPr>
      <w:r>
        <w:rPr>
          <w:rFonts w:ascii="Lato" w:hAnsi="Lato"/>
          <w:sz w:val="24"/>
        </w:rPr>
        <w:br w:type="page"/>
      </w:r>
    </w:p>
    <w:p w:rsidR="00F91FC3" w:rsidRPr="00F91FC3" w:rsidRDefault="00C15ED5" w:rsidP="00B137CA">
      <w:pPr>
        <w:rPr>
          <w:rFonts w:ascii="Lato" w:hAnsi="Lato"/>
          <w:b/>
          <w:color w:val="F58220"/>
          <w:sz w:val="36"/>
        </w:rPr>
      </w:pP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2B5C6A" wp14:editId="0D85092E">
                <wp:simplePos x="0" y="0"/>
                <wp:positionH relativeFrom="column">
                  <wp:posOffset>262392</wp:posOffset>
                </wp:positionH>
                <wp:positionV relativeFrom="paragraph">
                  <wp:posOffset>1229194</wp:posOffset>
                </wp:positionV>
                <wp:extent cx="1431235" cy="763326"/>
                <wp:effectExtent l="19050" t="95250" r="0" b="406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35" cy="76332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5822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57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0.65pt;margin-top:96.8pt;width:112.7pt;height:60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" strokecolor="#f58220" strokeweight="6pt">
                <v:stroke endarrow="block" joinstyle="miter"/>
              </v:shape>
            </w:pict>
          </mc:Fallback>
        </mc:AlternateContent>
      </w:r>
      <w:r w:rsidR="00F91FC3" w:rsidRPr="00F91FC3"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BDE5CE" wp14:editId="6725DD3C">
                <wp:simplePos x="0" y="0"/>
                <wp:positionH relativeFrom="column">
                  <wp:posOffset>-737796</wp:posOffset>
                </wp:positionH>
                <wp:positionV relativeFrom="paragraph">
                  <wp:posOffset>819851</wp:posOffset>
                </wp:positionV>
                <wp:extent cx="3135086" cy="1404620"/>
                <wp:effectExtent l="0" t="0" r="0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50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FC3" w:rsidRPr="00C15ED5" w:rsidRDefault="00F91FC3" w:rsidP="00F91FC3">
                            <w:pPr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</w:pPr>
                            <w:r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t xml:space="preserve">Boggle </w:t>
                            </w:r>
                            <w:proofErr w:type="spellStart"/>
                            <w:r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t>Gameboard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BDE5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8.1pt;margin-top:64.55pt;width:246.8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" filled="f" stroked="f">
                <v:textbox style="mso-fit-shape-to-text:t">
                  <w:txbxContent>
                    <w:p w:rsidR="00F91FC3" w:rsidRPr="00C15ED5" w:rsidRDefault="00F91FC3" w:rsidP="00F91FC3">
                      <w:pPr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</w:pPr>
                      <w:r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t xml:space="preserve">Boggle </w:t>
                      </w:r>
                      <w:proofErr w:type="spellStart"/>
                      <w:r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t>Gameboard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91FC3">
        <w:rPr>
          <w:rFonts w:ascii="Lato" w:hAnsi="Lato"/>
          <w:b/>
          <w:color w:val="F58220"/>
          <w:sz w:val="36"/>
        </w:rPr>
        <w:br/>
        <w:t>The Game Interfa</w:t>
      </w:r>
      <w:r w:rsidR="00F91FC3" w:rsidRPr="00F91FC3">
        <w:rPr>
          <w:rFonts w:ascii="Lato" w:hAnsi="Lato"/>
          <w:b/>
          <w:color w:val="F58220"/>
          <w:sz w:val="36"/>
        </w:rPr>
        <w:t>ce</w:t>
      </w:r>
      <w:r w:rsidR="00F91FC3">
        <w:rPr>
          <w:rFonts w:ascii="Lato" w:hAnsi="Lato"/>
          <w:b/>
          <w:color w:val="F58220"/>
          <w:sz w:val="36"/>
        </w:rPr>
        <w:br/>
      </w:r>
      <w:r w:rsidR="00F91FC3">
        <w:rPr>
          <w:rFonts w:ascii="Lato" w:hAnsi="Lato"/>
          <w:b/>
          <w:color w:val="F58220"/>
          <w:sz w:val="36"/>
        </w:rPr>
        <w:br/>
      </w:r>
    </w:p>
    <w:p w:rsidR="00F91FC3" w:rsidRDefault="00C15ED5" w:rsidP="00C15ED5">
      <w:pPr>
        <w:jc w:val="right"/>
        <w:rPr>
          <w:rFonts w:ascii="Lato" w:hAnsi="Lato"/>
          <w:sz w:val="24"/>
        </w:rPr>
      </w:pPr>
      <w:r w:rsidRPr="00F91FC3"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26F3A2" wp14:editId="5F5D64B1">
                <wp:simplePos x="0" y="0"/>
                <wp:positionH relativeFrom="column">
                  <wp:posOffset>-704353</wp:posOffset>
                </wp:positionH>
                <wp:positionV relativeFrom="paragraph">
                  <wp:posOffset>2234648</wp:posOffset>
                </wp:positionV>
                <wp:extent cx="3135086" cy="1404620"/>
                <wp:effectExtent l="0" t="0" r="0" b="63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50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FC3" w:rsidRPr="00C15ED5" w:rsidRDefault="00F91FC3" w:rsidP="00F91FC3">
                            <w:pPr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</w:pPr>
                            <w:r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t>Remaining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26F3A2" id="_x0000_s1027" type="#_x0000_t202" style="position:absolute;left:0;text-align:left;margin-left:-55.45pt;margin-top:175.95pt;width:246.8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" filled="f" stroked="f">
                <v:textbox style="mso-fit-shape-to-text:t">
                  <w:txbxContent>
                    <w:p w:rsidR="00F91FC3" w:rsidRPr="00C15ED5" w:rsidRDefault="00F91FC3" w:rsidP="00F91FC3">
                      <w:pPr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</w:pPr>
                      <w:r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t>Remaining Time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29D477" wp14:editId="54C8DD8E">
                <wp:simplePos x="0" y="0"/>
                <wp:positionH relativeFrom="column">
                  <wp:posOffset>755374</wp:posOffset>
                </wp:positionH>
                <wp:positionV relativeFrom="paragraph">
                  <wp:posOffset>2678567</wp:posOffset>
                </wp:positionV>
                <wp:extent cx="826356" cy="437267"/>
                <wp:effectExtent l="19050" t="38100" r="50165" b="3937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356" cy="43726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5822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5B835" id="Straight Arrow Connector 31" o:spid="_x0000_s1026" type="#_x0000_t32" style="position:absolute;margin-left:59.5pt;margin-top:210.9pt;width:65.05pt;height:34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" strokecolor="#f58220" strokeweight="6pt">
                <v:stroke endarrow="block" joinstyle="miter"/>
              </v:shape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E86209" wp14:editId="4605B7C1">
                <wp:simplePos x="0" y="0"/>
                <wp:positionH relativeFrom="column">
                  <wp:posOffset>850791</wp:posOffset>
                </wp:positionH>
                <wp:positionV relativeFrom="paragraph">
                  <wp:posOffset>3537309</wp:posOffset>
                </wp:positionV>
                <wp:extent cx="890546" cy="508883"/>
                <wp:effectExtent l="19050" t="38100" r="43180" b="438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546" cy="5088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5822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6822D" id="Straight Arrow Connector 30" o:spid="_x0000_s1026" type="#_x0000_t32" style="position:absolute;margin-left:67pt;margin-top:278.55pt;width:70.1pt;height:40.0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" strokecolor="#f58220" strokeweight="6pt">
                <v:stroke endarrow="block" joinstyle="miter"/>
              </v:shape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6741B3" wp14:editId="68506104">
                <wp:simplePos x="0" y="0"/>
                <wp:positionH relativeFrom="column">
                  <wp:posOffset>1741337</wp:posOffset>
                </wp:positionH>
                <wp:positionV relativeFrom="paragraph">
                  <wp:posOffset>4484812</wp:posOffset>
                </wp:positionV>
                <wp:extent cx="723568" cy="722271"/>
                <wp:effectExtent l="19050" t="38100" r="38735" b="400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568" cy="72227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5822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43173" id="Straight Arrow Connector 29" o:spid="_x0000_s1026" type="#_x0000_t32" style="position:absolute;margin-left:137.1pt;margin-top:353.15pt;width:56.95pt;height:56.8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" strokecolor="#f58220" strokeweight="6pt">
                <v:stroke endarrow="block" joinstyle="miter"/>
              </v:shape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A6D35B" wp14:editId="11074266">
                <wp:simplePos x="0" y="0"/>
                <wp:positionH relativeFrom="column">
                  <wp:posOffset>4818490</wp:posOffset>
                </wp:positionH>
                <wp:positionV relativeFrom="paragraph">
                  <wp:posOffset>1573337</wp:posOffset>
                </wp:positionV>
                <wp:extent cx="156404" cy="3394682"/>
                <wp:effectExtent l="76200" t="38100" r="91440" b="158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404" cy="339468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5822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F861" id="Straight Arrow Connector 28" o:spid="_x0000_s1026" type="#_x0000_t32" style="position:absolute;margin-left:379.4pt;margin-top:123.9pt;width:12.3pt;height:267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" strokecolor="#f58220" strokeweight="6pt">
                <v:stroke endarrow="block" joinstyle="miter"/>
              </v:shape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8AEBBD" wp14:editId="1282A3B4">
                <wp:simplePos x="0" y="0"/>
                <wp:positionH relativeFrom="column">
                  <wp:posOffset>1661311</wp:posOffset>
                </wp:positionH>
                <wp:positionV relativeFrom="paragraph">
                  <wp:posOffset>2988354</wp:posOffset>
                </wp:positionV>
                <wp:extent cx="511194" cy="202502"/>
                <wp:effectExtent l="19050" t="19050" r="22225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94" cy="2025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582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B5CE4" id="Rectangle 26" o:spid="_x0000_s1026" style="position:absolute;margin-left:130.8pt;margin-top:235.3pt;width:40.25pt;height:15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" filled="f" strokecolor="#f58220" strokeweight="3pt"/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CEF566" wp14:editId="76A92F0E">
                <wp:simplePos x="0" y="0"/>
                <wp:positionH relativeFrom="column">
                  <wp:posOffset>4251366</wp:posOffset>
                </wp:positionH>
                <wp:positionV relativeFrom="paragraph">
                  <wp:posOffset>710878</wp:posOffset>
                </wp:positionV>
                <wp:extent cx="1282535" cy="3775999"/>
                <wp:effectExtent l="19050" t="19050" r="13335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535" cy="37759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582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B3643" id="Rectangle 25" o:spid="_x0000_s1026" style="position:absolute;margin-left:334.75pt;margin-top:55.95pt;width:101pt;height:29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" filled="f" strokecolor="#f58220" strokeweight="3pt"/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7F2698" wp14:editId="4FF86E75">
                <wp:simplePos x="0" y="0"/>
                <wp:positionH relativeFrom="column">
                  <wp:posOffset>1698171</wp:posOffset>
                </wp:positionH>
                <wp:positionV relativeFrom="paragraph">
                  <wp:posOffset>3952843</wp:posOffset>
                </wp:positionV>
                <wp:extent cx="2280063" cy="534390"/>
                <wp:effectExtent l="19050" t="19050" r="25400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063" cy="534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582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C42AA" id="Rectangle 24" o:spid="_x0000_s1026" style="position:absolute;margin-left:133.7pt;margin-top:311.25pt;width:179.55pt;height:42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" filled="f" strokecolor="#f58220" strokeweight="3pt"/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B26529" wp14:editId="3EDF8387">
                <wp:simplePos x="0" y="0"/>
                <wp:positionH relativeFrom="column">
                  <wp:posOffset>1698171</wp:posOffset>
                </wp:positionH>
                <wp:positionV relativeFrom="paragraph">
                  <wp:posOffset>3240323</wp:posOffset>
                </wp:positionV>
                <wp:extent cx="2279650" cy="463137"/>
                <wp:effectExtent l="19050" t="19050" r="25400" b="133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0" cy="4631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582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1B15C" id="Rectangle 23" o:spid="_x0000_s1026" style="position:absolute;margin-left:133.7pt;margin-top:255.15pt;width:179.5pt;height:36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" filled="f" strokecolor="#f58220" strokeweight="3pt"/>
            </w:pict>
          </mc:Fallback>
        </mc:AlternateContent>
      </w:r>
      <w:r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C59D46" wp14:editId="7B2F47FD">
                <wp:simplePos x="0" y="0"/>
                <wp:positionH relativeFrom="column">
                  <wp:posOffset>1698171</wp:posOffset>
                </wp:positionH>
                <wp:positionV relativeFrom="paragraph">
                  <wp:posOffset>699003</wp:posOffset>
                </wp:positionV>
                <wp:extent cx="2280063" cy="2291938"/>
                <wp:effectExtent l="19050" t="19050" r="25400" b="133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063" cy="22919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5822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535E14" id="Rectangle 20" o:spid="_x0000_s1026" style="position:absolute;margin-left:133.7pt;margin-top:55.05pt;width:179.55pt;height:180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" filled="f" strokecolor="#f58220" strokeweight="3pt"/>
            </w:pict>
          </mc:Fallback>
        </mc:AlternateContent>
      </w:r>
      <w:r w:rsidRPr="00F91FC3"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E9B2A3" wp14:editId="23770FA0">
                <wp:simplePos x="0" y="0"/>
                <wp:positionH relativeFrom="column">
                  <wp:posOffset>581636</wp:posOffset>
                </wp:positionH>
                <wp:positionV relativeFrom="paragraph">
                  <wp:posOffset>5206365</wp:posOffset>
                </wp:positionV>
                <wp:extent cx="3135086" cy="1404620"/>
                <wp:effectExtent l="0" t="0" r="0" b="63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50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FC3" w:rsidRPr="00C15ED5" w:rsidRDefault="00F91FC3" w:rsidP="00F91FC3">
                            <w:pPr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</w:pPr>
                            <w:r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t>Play / Give Up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E9B2A3" id="_x0000_s1028" type="#_x0000_t202" style="position:absolute;left:0;text-align:left;margin-left:45.8pt;margin-top:409.95pt;width:246.8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" filled="f" stroked="f">
                <v:textbox style="mso-fit-shape-to-text:t">
                  <w:txbxContent>
                    <w:p w:rsidR="00F91FC3" w:rsidRPr="00C15ED5" w:rsidRDefault="00F91FC3" w:rsidP="00F91FC3">
                      <w:pPr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</w:pPr>
                      <w:r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t>Play / Give Up Button</w:t>
                      </w:r>
                    </w:p>
                  </w:txbxContent>
                </v:textbox>
              </v:shape>
            </w:pict>
          </mc:Fallback>
        </mc:AlternateContent>
      </w:r>
      <w:r w:rsidRPr="00F91FC3"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99F42FF" wp14:editId="5DD9EA41">
                <wp:simplePos x="0" y="0"/>
                <wp:positionH relativeFrom="column">
                  <wp:posOffset>4250294</wp:posOffset>
                </wp:positionH>
                <wp:positionV relativeFrom="paragraph">
                  <wp:posOffset>4971242</wp:posOffset>
                </wp:positionV>
                <wp:extent cx="1484415" cy="1404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44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FC3" w:rsidRPr="00C15ED5" w:rsidRDefault="00F91FC3" w:rsidP="00F91FC3">
                            <w:pPr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</w:pPr>
                            <w:r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t>Word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9F42FF" id="_x0000_s1029" type="#_x0000_t202" style="position:absolute;left:0;text-align:left;margin-left:334.65pt;margin-top:391.45pt;width:116.9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" filled="f" stroked="f">
                <v:textbox style="mso-fit-shape-to-text:t">
                  <w:txbxContent>
                    <w:p w:rsidR="00F91FC3" w:rsidRPr="00C15ED5" w:rsidRDefault="00F91FC3" w:rsidP="00F91FC3">
                      <w:pPr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</w:pPr>
                      <w:r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t>Word List</w:t>
                      </w:r>
                    </w:p>
                  </w:txbxContent>
                </v:textbox>
              </v:shape>
            </w:pict>
          </mc:Fallback>
        </mc:AlternateContent>
      </w:r>
      <w:r w:rsidRPr="00F91FC3">
        <w:rPr>
          <w:rFonts w:ascii="Lato" w:hAnsi="Lato"/>
          <w:noProof/>
          <w:sz w:val="24"/>
          <w:lang w:eastAsia="en-A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FCB39B" wp14:editId="7882FBAD">
                <wp:simplePos x="0" y="0"/>
                <wp:positionH relativeFrom="column">
                  <wp:posOffset>-735833</wp:posOffset>
                </wp:positionH>
                <wp:positionV relativeFrom="paragraph">
                  <wp:posOffset>3703320</wp:posOffset>
                </wp:positionV>
                <wp:extent cx="18288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FC3" w:rsidRPr="00C15ED5" w:rsidRDefault="00F91FC3" w:rsidP="00C15ED5">
                            <w:pPr>
                              <w:jc w:val="center"/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</w:pPr>
                            <w:r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t>Input Box</w:t>
                            </w:r>
                            <w:r w:rsidR="00C15ED5"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br/>
                            </w:r>
                            <w:r w:rsidRPr="00C15ED5">
                              <w:rPr>
                                <w:rFonts w:ascii="Newslab" w:hAnsi="Newslab"/>
                                <w:color w:val="000000" w:themeColor="text1"/>
                                <w:sz w:val="40"/>
                              </w:rPr>
                              <w:t>(type here!)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CB39B" id="_x0000_s1030" type="#_x0000_t202" style="position:absolute;left:0;text-align:left;margin-left:-57.95pt;margin-top:291.6pt;width:2in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" filled="f" stroked="f">
                <v:textbox style="mso-fit-shape-to-text:t">
                  <w:txbxContent>
                    <w:p w:rsidR="00F91FC3" w:rsidRPr="00C15ED5" w:rsidRDefault="00F91FC3" w:rsidP="00C15ED5">
                      <w:pPr>
                        <w:jc w:val="center"/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</w:pPr>
                      <w:r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t>Input Box</w:t>
                      </w:r>
                      <w:r w:rsidR="00C15ED5"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br/>
                      </w:r>
                      <w:r w:rsidRPr="00C15ED5">
                        <w:rPr>
                          <w:rFonts w:ascii="Newslab" w:hAnsi="Newslab"/>
                          <w:color w:val="000000" w:themeColor="text1"/>
                          <w:sz w:val="40"/>
                        </w:rPr>
                        <w:t>(type here!)</w:t>
                      </w:r>
                    </w:p>
                  </w:txbxContent>
                </v:textbox>
              </v:shape>
            </w:pict>
          </mc:Fallback>
        </mc:AlternateContent>
      </w:r>
      <w:r w:rsidR="00F91FC3">
        <w:rPr>
          <w:rFonts w:ascii="Lato" w:hAnsi="Lato"/>
          <w:noProof/>
          <w:sz w:val="24"/>
          <w:lang w:eastAsia="en-AU"/>
        </w:rPr>
        <w:drawing>
          <wp:inline distT="0" distB="0" distL="0" distR="0">
            <wp:extent cx="4275026" cy="473719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fa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65" cy="49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FC3" w:rsidSect="00456A14">
      <w:headerReference w:type="default" r:id="rId9"/>
      <w:footerReference w:type="default" r:id="rId10"/>
      <w:footerReference w:type="first" r:id="rId11"/>
      <w:pgSz w:w="11906" w:h="16838" w:code="9"/>
      <w:pgMar w:top="1440" w:right="1440" w:bottom="1440" w:left="1440" w:header="1985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DE5" w:rsidRDefault="00C66DE5" w:rsidP="009675CA">
      <w:pPr>
        <w:spacing w:after="0" w:line="240" w:lineRule="auto"/>
      </w:pPr>
      <w:r>
        <w:separator/>
      </w:r>
    </w:p>
  </w:endnote>
  <w:endnote w:type="continuationSeparator" w:id="0">
    <w:p w:rsidR="00C66DE5" w:rsidRDefault="00C66DE5" w:rsidP="00967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Newslab">
    <w:charset w:val="00"/>
    <w:family w:val="modern"/>
    <w:notTrueType/>
    <w:pitch w:val="variable"/>
    <w:sig w:usb0="A000002F" w:usb1="5000005B" w:usb2="00000000" w:usb3="00000000" w:csb0="00000093" w:csb1="00000000"/>
  </w:font>
  <w:font w:name="Ubuntu Condensed">
    <w:altName w:val="Arial Narrow"/>
    <w:panose1 w:val="020B0506030602030204"/>
    <w:charset w:val="00"/>
    <w:family w:val="swiss"/>
    <w:pitch w:val="variable"/>
    <w:sig w:usb0="00000001" w:usb1="5000205B" w:usb2="00000000" w:usb3="00000000" w:csb0="0000009F" w:csb1="00000000"/>
  </w:font>
  <w:font w:name="Joyful Juliana">
    <w:charset w:val="00"/>
    <w:family w:val="auto"/>
    <w:pitch w:val="variable"/>
    <w:sig w:usb0="A00002AF" w:usb1="500078F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C5F" w:rsidRPr="00B137CA" w:rsidRDefault="005458B2" w:rsidP="005458B2">
    <w:pPr>
      <w:pStyle w:val="Footer"/>
      <w:rPr>
        <w:i/>
      </w:rPr>
    </w:pPr>
    <w:r w:rsidRPr="00B137CA">
      <w:rPr>
        <w:i/>
        <w:noProof/>
        <w:lang w:eastAsia="en-AU"/>
      </w:rPr>
      <w:drawing>
        <wp:anchor distT="0" distB="0" distL="114300" distR="114300" simplePos="0" relativeHeight="251661312" behindDoc="0" locked="0" layoutInCell="1" allowOverlap="1" wp14:anchorId="1CBC13F6" wp14:editId="765693A3">
          <wp:simplePos x="0" y="0"/>
          <wp:positionH relativeFrom="column">
            <wp:posOffset>-1359535</wp:posOffset>
          </wp:positionH>
          <wp:positionV relativeFrom="paragraph">
            <wp:posOffset>-45247</wp:posOffset>
          </wp:positionV>
          <wp:extent cx="8364220" cy="810260"/>
          <wp:effectExtent l="0" t="0" r="0" b="889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titled-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935" b="1"/>
                  <a:stretch/>
                </pic:blipFill>
                <pic:spPr bwMode="auto">
                  <a:xfrm>
                    <a:off x="0" y="0"/>
                    <a:ext cx="8364220" cy="8102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56A14" w:rsidRPr="00B137CA">
      <w:rPr>
        <w:i/>
      </w:rPr>
      <w:t>Developed by Andrew Wong</w:t>
    </w:r>
    <w:r w:rsidR="00B137CA" w:rsidRPr="00B137CA">
      <w:rPr>
        <w:i/>
      </w:rPr>
      <w:t xml:space="preserve"> (2016)</w:t>
    </w:r>
    <w:r w:rsidR="00B137CA">
      <w:tab/>
    </w:r>
    <w:r w:rsidR="00B137CA" w:rsidRPr="00F91FC3">
      <w:t xml:space="preserve">Page </w:t>
    </w:r>
    <w:r w:rsidR="00B137CA" w:rsidRPr="00F91FC3">
      <w:fldChar w:fldCharType="begin"/>
    </w:r>
    <w:r w:rsidR="00B137CA" w:rsidRPr="00F91FC3">
      <w:instrText xml:space="preserve"> PAGE  \* Arabic  \* MERGEFORMAT </w:instrText>
    </w:r>
    <w:r w:rsidR="00B137CA" w:rsidRPr="00F91FC3">
      <w:fldChar w:fldCharType="separate"/>
    </w:r>
    <w:r w:rsidR="00C15ED5">
      <w:rPr>
        <w:noProof/>
      </w:rPr>
      <w:t>2</w:t>
    </w:r>
    <w:r w:rsidR="00B137CA" w:rsidRPr="00F91FC3">
      <w:fldChar w:fldCharType="end"/>
    </w:r>
    <w:r w:rsidR="00B137CA">
      <w:tab/>
    </w:r>
    <w:r w:rsidR="00456A14" w:rsidRPr="00B137CA">
      <w:rPr>
        <w:i/>
      </w:rPr>
      <w:t>featherbear@navhaxs.au.eu.org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E02" w:rsidRDefault="003F3E02" w:rsidP="003F3E02">
    <w:pPr>
      <w:pStyle w:val="Footer"/>
      <w:tabs>
        <w:tab w:val="clear" w:pos="4513"/>
        <w:tab w:val="clear" w:pos="9026"/>
        <w:tab w:val="left" w:pos="1708"/>
      </w:tabs>
    </w:pPr>
    <w:r>
      <w:rPr>
        <w:noProof/>
        <w:lang w:eastAsia="en-AU"/>
      </w:rPr>
      <w:drawing>
        <wp:anchor distT="0" distB="0" distL="114300" distR="114300" simplePos="0" relativeHeight="251665408" behindDoc="0" locked="0" layoutInCell="1" allowOverlap="1" wp14:anchorId="691C376E" wp14:editId="7A876062">
          <wp:simplePos x="0" y="0"/>
          <wp:positionH relativeFrom="column">
            <wp:posOffset>-1357792</wp:posOffset>
          </wp:positionH>
          <wp:positionV relativeFrom="paragraph">
            <wp:posOffset>-75565</wp:posOffset>
          </wp:positionV>
          <wp:extent cx="8364220" cy="810260"/>
          <wp:effectExtent l="0" t="0" r="0" b="889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titled-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2935" b="1"/>
                  <a:stretch/>
                </pic:blipFill>
                <pic:spPr bwMode="auto">
                  <a:xfrm>
                    <a:off x="0" y="0"/>
                    <a:ext cx="8364220" cy="8102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DE5" w:rsidRDefault="00C66DE5" w:rsidP="009675CA">
      <w:pPr>
        <w:spacing w:after="0" w:line="240" w:lineRule="auto"/>
      </w:pPr>
      <w:r>
        <w:separator/>
      </w:r>
    </w:p>
  </w:footnote>
  <w:footnote w:type="continuationSeparator" w:id="0">
    <w:p w:rsidR="00C66DE5" w:rsidRDefault="00C66DE5" w:rsidP="00967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A14" w:rsidRPr="009675CA" w:rsidRDefault="00456A14" w:rsidP="00456A14">
    <w:pPr>
      <w:pStyle w:val="Header"/>
      <w:jc w:val="right"/>
    </w:pPr>
    <w:r>
      <w:rPr>
        <w:rFonts w:ascii="Ubuntu Condensed" w:hAnsi="Ubuntu Condensed"/>
        <w:noProof/>
        <w:lang w:eastAsia="en-AU"/>
      </w:rPr>
      <w:drawing>
        <wp:anchor distT="0" distB="0" distL="114300" distR="114300" simplePos="0" relativeHeight="251668480" behindDoc="1" locked="0" layoutInCell="1" allowOverlap="1" wp14:anchorId="7BEDC869" wp14:editId="6C2E5655">
          <wp:simplePos x="0" y="0"/>
          <wp:positionH relativeFrom="column">
            <wp:posOffset>853440</wp:posOffset>
          </wp:positionH>
          <wp:positionV relativeFrom="paragraph">
            <wp:posOffset>-975995</wp:posOffset>
          </wp:positionV>
          <wp:extent cx="3279140" cy="1328420"/>
          <wp:effectExtent l="0" t="0" r="0" b="508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boggle_textmark [Converted]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79140" cy="1328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62FB2">
      <w:rPr>
        <w:rFonts w:ascii="Joyful Juliana" w:hAnsi="Joyful Juliana"/>
        <w:noProof/>
        <w:lang w:eastAsia="en-AU"/>
      </w:rPr>
      <mc:AlternateContent>
        <mc:Choice Requires="wps">
          <w:drawing>
            <wp:anchor distT="45720" distB="45720" distL="114300" distR="114300" simplePos="0" relativeHeight="251667456" behindDoc="1" locked="0" layoutInCell="1" allowOverlap="1" wp14:anchorId="48B2F430" wp14:editId="144EB247">
              <wp:simplePos x="0" y="0"/>
              <wp:positionH relativeFrom="column">
                <wp:posOffset>3354705</wp:posOffset>
              </wp:positionH>
              <wp:positionV relativeFrom="paragraph">
                <wp:posOffset>-104775</wp:posOffset>
              </wp:positionV>
              <wp:extent cx="4070985" cy="1404620"/>
              <wp:effectExtent l="0" t="0" r="5715" b="317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98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56A14" w:rsidRPr="003F3E02" w:rsidRDefault="00456A14" w:rsidP="00456A14">
                          <w:pPr>
                            <w:rPr>
                              <w:sz w:val="32"/>
                            </w:rPr>
                          </w:pPr>
                          <w:r w:rsidRPr="003F3E02">
                            <w:rPr>
                              <w:rFonts w:ascii="Joyful Juliana" w:hAnsi="Joyful Juliana"/>
                              <w:sz w:val="32"/>
                            </w:rPr>
                            <w:t>A word finding game against time!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8B2F430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264.15pt;margin-top:-8.25pt;width:320.5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" stroked="f">
              <v:textbox style="mso-fit-shape-to-text:t">
                <w:txbxContent>
                  <w:p w:rsidR="00456A14" w:rsidRPr="003F3E02" w:rsidRDefault="00456A14" w:rsidP="00456A14">
                    <w:pPr>
                      <w:rPr>
                        <w:sz w:val="32"/>
                      </w:rPr>
                    </w:pPr>
                    <w:r w:rsidRPr="003F3E02">
                      <w:rPr>
                        <w:rFonts w:ascii="Joyful Juliana" w:hAnsi="Joyful Juliana"/>
                        <w:sz w:val="32"/>
                      </w:rPr>
                      <w:t>A word finding game against time!</w:t>
                    </w:r>
                  </w:p>
                </w:txbxContent>
              </v:textbox>
            </v:shape>
          </w:pict>
        </mc:Fallback>
      </mc:AlternateContent>
    </w:r>
  </w:p>
  <w:p w:rsidR="00456A14" w:rsidRDefault="00456A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4C92"/>
    <w:multiLevelType w:val="hybridMultilevel"/>
    <w:tmpl w:val="1A00B892"/>
    <w:lvl w:ilvl="0" w:tplc="8EBE85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8F0853"/>
    <w:multiLevelType w:val="hybridMultilevel"/>
    <w:tmpl w:val="E1261582"/>
    <w:lvl w:ilvl="0" w:tplc="0CBAA0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530AD"/>
    <w:multiLevelType w:val="hybridMultilevel"/>
    <w:tmpl w:val="622EF3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B735C7"/>
    <w:multiLevelType w:val="hybridMultilevel"/>
    <w:tmpl w:val="CCC2B0E2"/>
    <w:lvl w:ilvl="0" w:tplc="8006F4F8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B0626"/>
    <w:multiLevelType w:val="hybridMultilevel"/>
    <w:tmpl w:val="45C61822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E45F79"/>
    <w:multiLevelType w:val="hybridMultilevel"/>
    <w:tmpl w:val="CEDEA45C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DE5"/>
    <w:rsid w:val="000055B3"/>
    <w:rsid w:val="00085C58"/>
    <w:rsid w:val="000B7C5F"/>
    <w:rsid w:val="00117890"/>
    <w:rsid w:val="001C6230"/>
    <w:rsid w:val="00215709"/>
    <w:rsid w:val="002C300F"/>
    <w:rsid w:val="002E3DBB"/>
    <w:rsid w:val="003F3E02"/>
    <w:rsid w:val="00456A14"/>
    <w:rsid w:val="0050344D"/>
    <w:rsid w:val="005458B2"/>
    <w:rsid w:val="005769E9"/>
    <w:rsid w:val="005C54CA"/>
    <w:rsid w:val="005E1CBA"/>
    <w:rsid w:val="00732ABE"/>
    <w:rsid w:val="00765AAE"/>
    <w:rsid w:val="008C772C"/>
    <w:rsid w:val="009675CA"/>
    <w:rsid w:val="00987229"/>
    <w:rsid w:val="009A57F0"/>
    <w:rsid w:val="009F297A"/>
    <w:rsid w:val="00B137CA"/>
    <w:rsid w:val="00B65569"/>
    <w:rsid w:val="00C15ED5"/>
    <w:rsid w:val="00C36F2C"/>
    <w:rsid w:val="00C66DE5"/>
    <w:rsid w:val="00CE299A"/>
    <w:rsid w:val="00E62FB2"/>
    <w:rsid w:val="00F2683E"/>
    <w:rsid w:val="00F91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C5291D6"/>
  <w15:chartTrackingRefBased/>
  <w15:docId w15:val="{34E87249-F867-4A02-91C8-974634999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5CA"/>
  </w:style>
  <w:style w:type="paragraph" w:styleId="Footer">
    <w:name w:val="footer"/>
    <w:basedOn w:val="Normal"/>
    <w:link w:val="FooterChar"/>
    <w:uiPriority w:val="99"/>
    <w:unhideWhenUsed/>
    <w:rsid w:val="00967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5CA"/>
  </w:style>
  <w:style w:type="paragraph" w:styleId="ListParagraph">
    <w:name w:val="List Paragraph"/>
    <w:basedOn w:val="Normal"/>
    <w:uiPriority w:val="34"/>
    <w:qFormat/>
    <w:rsid w:val="009675CA"/>
    <w:pPr>
      <w:ind w:left="720"/>
      <w:contextualSpacing/>
    </w:pPr>
  </w:style>
  <w:style w:type="table" w:styleId="PlainTable3">
    <w:name w:val="Plain Table 3"/>
    <w:basedOn w:val="TableNormal"/>
    <w:uiPriority w:val="43"/>
    <w:rsid w:val="00B137C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Andrew\Dropbox\School\2016\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1CF1E-921F-4315-A3CE-7C1BDA21F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TEMPLATE.dotx</Template>
  <TotalTime>71</TotalTime>
  <Pages>2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BearTech</Company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Wong</dc:creator>
  <cp:keywords/>
  <dc:description/>
  <cp:lastModifiedBy>Andrew Wong</cp:lastModifiedBy>
  <cp:revision>3</cp:revision>
  <cp:lastPrinted>2016-07-27T12:16:00Z</cp:lastPrinted>
  <dcterms:created xsi:type="dcterms:W3CDTF">2016-07-27T08:20:00Z</dcterms:created>
  <dcterms:modified xsi:type="dcterms:W3CDTF">2016-07-27T12:16:00Z</dcterms:modified>
</cp:coreProperties>
</file>