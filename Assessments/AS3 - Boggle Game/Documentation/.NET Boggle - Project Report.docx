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7C5F" w:rsidRDefault="00E62FB2" w:rsidP="00E62FB2">
      <w:pPr>
        <w:jc w:val="center"/>
        <w:rPr>
          <w:rFonts w:ascii="Joyful Juliana" w:hAnsi="Joyful Juliana"/>
        </w:rPr>
      </w:pPr>
      <w:r>
        <w:rPr>
          <w:rFonts w:ascii="Ubuntu Condensed" w:hAnsi="Ubuntu Condensed"/>
          <w:noProof/>
          <w:lang w:eastAsia="en-AU"/>
        </w:rPr>
        <w:drawing>
          <wp:anchor distT="0" distB="0" distL="114300" distR="114300" simplePos="0" relativeHeight="251660288" behindDoc="0" locked="0" layoutInCell="1" allowOverlap="1" wp14:anchorId="1AA3EAC8" wp14:editId="1D72C596">
            <wp:simplePos x="0" y="0"/>
            <wp:positionH relativeFrom="column">
              <wp:posOffset>800735</wp:posOffset>
            </wp:positionH>
            <wp:positionV relativeFrom="paragraph">
              <wp:posOffset>162</wp:posOffset>
            </wp:positionV>
            <wp:extent cx="3279140" cy="1328420"/>
            <wp:effectExtent l="0" t="0" r="0" b="508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oggle_textmark [Convert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79140" cy="1328420"/>
                    </a:xfrm>
                    <a:prstGeom prst="rect">
                      <a:avLst/>
                    </a:prstGeom>
                  </pic:spPr>
                </pic:pic>
              </a:graphicData>
            </a:graphic>
            <wp14:sizeRelH relativeFrom="page">
              <wp14:pctWidth>0</wp14:pctWidth>
            </wp14:sizeRelH>
            <wp14:sizeRelV relativeFrom="page">
              <wp14:pctHeight>0</wp14:pctHeight>
            </wp14:sizeRelV>
          </wp:anchor>
        </w:drawing>
      </w:r>
      <w:r w:rsidRPr="00E62FB2">
        <w:rPr>
          <w:rFonts w:ascii="Joyful Juliana" w:hAnsi="Joyful Juliana"/>
          <w:noProof/>
          <w:lang w:eastAsia="en-AU"/>
        </w:rPr>
        <mc:AlternateContent>
          <mc:Choice Requires="wps">
            <w:drawing>
              <wp:anchor distT="45720" distB="45720" distL="114300" distR="114300" simplePos="0" relativeHeight="251659264" behindDoc="1" locked="0" layoutInCell="1" allowOverlap="1" wp14:anchorId="5712D78B" wp14:editId="08E3D75A">
                <wp:simplePos x="0" y="0"/>
                <wp:positionH relativeFrom="column">
                  <wp:posOffset>3298635</wp:posOffset>
                </wp:positionH>
                <wp:positionV relativeFrom="paragraph">
                  <wp:posOffset>993140</wp:posOffset>
                </wp:positionV>
                <wp:extent cx="4070985" cy="1404620"/>
                <wp:effectExtent l="0" t="0" r="5715"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0985" cy="1404620"/>
                        </a:xfrm>
                        <a:prstGeom prst="rect">
                          <a:avLst/>
                        </a:prstGeom>
                        <a:solidFill>
                          <a:srgbClr val="FFFFFF"/>
                        </a:solidFill>
                        <a:ln w="9525">
                          <a:noFill/>
                          <a:miter lim="800000"/>
                          <a:headEnd/>
                          <a:tailEnd/>
                        </a:ln>
                      </wps:spPr>
                      <wps:txbx>
                        <w:txbxContent>
                          <w:p w:rsidR="00E62FB2" w:rsidRPr="003F3E02" w:rsidRDefault="00E62FB2">
                            <w:pPr>
                              <w:rPr>
                                <w:sz w:val="32"/>
                              </w:rPr>
                            </w:pPr>
                            <w:r w:rsidRPr="003F3E02">
                              <w:rPr>
                                <w:rFonts w:ascii="Joyful Juliana" w:hAnsi="Joyful Juliana"/>
                                <w:sz w:val="32"/>
                              </w:rPr>
                              <w:t>A word finding game against time!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712D78B" id="_x0000_t202" coordsize="21600,21600" o:spt="202" path="m,l,21600r21600,l21600,xe">
                <v:stroke joinstyle="miter"/>
                <v:path gradientshapeok="t" o:connecttype="rect"/>
              </v:shapetype>
              <v:shape id="Text Box 2" o:spid="_x0000_s1026" type="#_x0000_t202" style="position:absolute;left:0;text-align:left;margin-left:259.75pt;margin-top:78.2pt;width:320.55pt;height:110.6pt;z-index:-251657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" stroked="f">
                <v:textbox style="mso-fit-shape-to-text:t">
                  <w:txbxContent>
                    <w:p w:rsidR="00E62FB2" w:rsidRPr="003F3E02" w:rsidRDefault="00E62FB2">
                      <w:pPr>
                        <w:rPr>
                          <w:sz w:val="32"/>
                        </w:rPr>
                      </w:pPr>
                      <w:r w:rsidRPr="003F3E02">
                        <w:rPr>
                          <w:rFonts w:ascii="Joyful Juliana" w:hAnsi="Joyful Juliana"/>
                          <w:sz w:val="32"/>
                        </w:rPr>
                        <w:t>A word finding game against time!</w:t>
                      </w:r>
                    </w:p>
                  </w:txbxContent>
                </v:textbox>
              </v:shape>
            </w:pict>
          </mc:Fallback>
        </mc:AlternateContent>
      </w:r>
    </w:p>
    <w:p w:rsidR="005458B2" w:rsidRDefault="005458B2" w:rsidP="00E62FB2">
      <w:pPr>
        <w:jc w:val="center"/>
        <w:rPr>
          <w:rFonts w:ascii="Joyful Juliana" w:hAnsi="Joyful Juliana"/>
        </w:rPr>
      </w:pPr>
    </w:p>
    <w:p w:rsidR="005458B2" w:rsidRDefault="005458B2" w:rsidP="00E62FB2">
      <w:pPr>
        <w:jc w:val="center"/>
        <w:rPr>
          <w:rFonts w:ascii="Joyful Juliana" w:hAnsi="Joyful Juliana"/>
        </w:rPr>
      </w:pPr>
    </w:p>
    <w:p w:rsidR="005458B2" w:rsidRDefault="005458B2" w:rsidP="00E62FB2">
      <w:pPr>
        <w:jc w:val="center"/>
        <w:rPr>
          <w:rFonts w:ascii="Joyful Juliana" w:hAnsi="Joyful Juliana"/>
        </w:rPr>
      </w:pPr>
    </w:p>
    <w:p w:rsidR="00DB51CE" w:rsidRDefault="003F3E02" w:rsidP="003F3E02">
      <w:pPr>
        <w:spacing w:line="600" w:lineRule="auto"/>
        <w:jc w:val="both"/>
        <w:rPr>
          <w:rFonts w:ascii="Newslab" w:hAnsi="Newslab"/>
        </w:rPr>
      </w:pPr>
      <w:r>
        <w:rPr>
          <w:rFonts w:ascii="Newslab" w:hAnsi="Newslab"/>
        </w:rPr>
        <w:br/>
      </w:r>
    </w:p>
    <w:p w:rsidR="003F3E02" w:rsidRPr="00DB51CE" w:rsidRDefault="00D502F1" w:rsidP="00DB51CE">
      <w:pPr>
        <w:tabs>
          <w:tab w:val="left" w:pos="1557"/>
        </w:tabs>
        <w:rPr>
          <w:rFonts w:ascii="Lato" w:hAnsi="Lato"/>
          <w:b/>
          <w:sz w:val="28"/>
        </w:rPr>
      </w:pPr>
      <w:r>
        <w:rPr>
          <w:rFonts w:ascii="Lato" w:hAnsi="Lato"/>
          <w:b/>
          <w:sz w:val="28"/>
        </w:rPr>
        <w:t xml:space="preserve">.NET </w:t>
      </w:r>
      <w:r w:rsidR="00DB51CE" w:rsidRPr="00DB51CE">
        <w:rPr>
          <w:rFonts w:ascii="Lato" w:hAnsi="Lato"/>
          <w:b/>
          <w:sz w:val="28"/>
        </w:rPr>
        <w:t>Boggle Game Programming Assessment Task</w:t>
      </w:r>
    </w:p>
    <w:p w:rsidR="00DB51CE" w:rsidRDefault="00DB51CE" w:rsidP="00DB51CE">
      <w:pPr>
        <w:tabs>
          <w:tab w:val="left" w:pos="1557"/>
        </w:tabs>
        <w:rPr>
          <w:rFonts w:ascii="Lato" w:hAnsi="Lato"/>
          <w:sz w:val="24"/>
        </w:rPr>
      </w:pPr>
      <w:r w:rsidRPr="00DB51CE">
        <w:rPr>
          <w:rFonts w:ascii="Lato" w:hAnsi="Lato"/>
          <w:b/>
          <w:sz w:val="28"/>
        </w:rPr>
        <w:t>Aim</w:t>
      </w:r>
      <w:r>
        <w:rPr>
          <w:rFonts w:ascii="Lato" w:hAnsi="Lato"/>
          <w:b/>
          <w:sz w:val="28"/>
        </w:rPr>
        <w:t xml:space="preserve"> / Problem</w:t>
      </w:r>
      <w:r w:rsidRPr="00DB51CE">
        <w:rPr>
          <w:rFonts w:ascii="Lato" w:hAnsi="Lato"/>
          <w:sz w:val="28"/>
        </w:rPr>
        <w:br/>
      </w:r>
      <w:r w:rsidRPr="00DB51CE">
        <w:rPr>
          <w:rFonts w:ascii="Lato" w:hAnsi="Lato"/>
          <w:sz w:val="24"/>
        </w:rPr>
        <w:t>To design a computer version of the Boggle game</w:t>
      </w:r>
    </w:p>
    <w:p w:rsidR="00DB51CE" w:rsidRDefault="00DB51CE" w:rsidP="00DB51CE">
      <w:pPr>
        <w:tabs>
          <w:tab w:val="left" w:pos="1557"/>
        </w:tabs>
        <w:rPr>
          <w:rFonts w:ascii="Lato" w:hAnsi="Lato"/>
          <w:sz w:val="24"/>
        </w:rPr>
      </w:pPr>
      <w:r>
        <w:rPr>
          <w:rFonts w:ascii="Lato" w:hAnsi="Lato"/>
          <w:b/>
          <w:sz w:val="28"/>
        </w:rPr>
        <w:t>The Game</w:t>
      </w:r>
      <w:r>
        <w:rPr>
          <w:rFonts w:ascii="Lato" w:hAnsi="Lato"/>
          <w:b/>
          <w:sz w:val="28"/>
        </w:rPr>
        <w:br/>
      </w:r>
      <w:r>
        <w:rPr>
          <w:rFonts w:ascii="Lato" w:hAnsi="Lato"/>
          <w:sz w:val="24"/>
        </w:rPr>
        <w:t>In the game Boggle, sixteen dice (with letters on each face) are shaken to create a grid of sixteen random letters. A sand timer counting 3 minutes is then started and the player is to find as many words as he/she can find by adjoining the letters in the grid. When the sand timer reaches 0, the player would add up the value of each word (based on the word’s length)</w:t>
      </w:r>
    </w:p>
    <w:p w:rsidR="00D502F1" w:rsidRDefault="00DB51CE" w:rsidP="00DB51CE">
      <w:pPr>
        <w:tabs>
          <w:tab w:val="left" w:pos="1557"/>
        </w:tabs>
        <w:rPr>
          <w:rFonts w:ascii="Lato" w:hAnsi="Lato"/>
          <w:sz w:val="24"/>
        </w:rPr>
      </w:pPr>
      <w:r>
        <w:rPr>
          <w:rFonts w:ascii="Lato" w:hAnsi="Lato"/>
          <w:b/>
          <w:sz w:val="28"/>
        </w:rPr>
        <w:t>Solution</w:t>
      </w:r>
      <w:r>
        <w:rPr>
          <w:rFonts w:ascii="Lato" w:hAnsi="Lato"/>
          <w:b/>
          <w:sz w:val="28"/>
        </w:rPr>
        <w:br/>
      </w:r>
      <w:r>
        <w:rPr>
          <w:rFonts w:ascii="Lato" w:hAnsi="Lato"/>
          <w:sz w:val="24"/>
        </w:rPr>
        <w:t>To create a functional Boggle game in Visual Basic .NET with Microsoft Visual Studio.</w:t>
      </w:r>
      <w:r>
        <w:rPr>
          <w:rFonts w:ascii="Lato" w:hAnsi="Lato"/>
          <w:sz w:val="24"/>
        </w:rPr>
        <w:br/>
        <w:t xml:space="preserve">This involves reproducing a grid of random letters and a </w:t>
      </w:r>
      <w:proofErr w:type="gramStart"/>
      <w:r>
        <w:rPr>
          <w:rFonts w:ascii="Lato" w:hAnsi="Lato"/>
          <w:sz w:val="24"/>
        </w:rPr>
        <w:t>3 minute</w:t>
      </w:r>
      <w:proofErr w:type="gramEnd"/>
      <w:r>
        <w:rPr>
          <w:rFonts w:ascii="Lato" w:hAnsi="Lato"/>
          <w:sz w:val="24"/>
        </w:rPr>
        <w:t xml:space="preserve"> timer. The player will be able to enter the words he/she finds into the game, and the scoring at the end of the game will be automated.</w:t>
      </w:r>
    </w:p>
    <w:p w:rsidR="00D502F1" w:rsidRPr="00D502F1" w:rsidRDefault="00D502F1" w:rsidP="00DB51CE">
      <w:pPr>
        <w:tabs>
          <w:tab w:val="left" w:pos="1557"/>
        </w:tabs>
        <w:rPr>
          <w:rFonts w:ascii="Lato" w:hAnsi="Lato"/>
          <w:b/>
          <w:sz w:val="28"/>
        </w:rPr>
      </w:pPr>
      <w:r>
        <w:rPr>
          <w:rFonts w:ascii="Lato" w:hAnsi="Lato"/>
          <w:b/>
          <w:sz w:val="28"/>
        </w:rPr>
        <w:t>.NET Boggle Game Features</w:t>
      </w:r>
      <w:r>
        <w:rPr>
          <w:rFonts w:ascii="Lato" w:hAnsi="Lato"/>
          <w:b/>
          <w:sz w:val="28"/>
        </w:rPr>
        <w:br/>
      </w:r>
      <w:r w:rsidR="00EF481E">
        <w:rPr>
          <w:rFonts w:ascii="Lato" w:hAnsi="Lato"/>
          <w:sz w:val="24"/>
        </w:rPr>
        <w:t>&gt; Multiple game durations, including an unlimited mode</w:t>
      </w:r>
      <w:r w:rsidR="00EF481E">
        <w:rPr>
          <w:rFonts w:ascii="Lato" w:hAnsi="Lato"/>
          <w:sz w:val="24"/>
        </w:rPr>
        <w:br/>
        <w:t>&gt; User word input</w:t>
      </w:r>
      <w:r w:rsidR="00EF481E">
        <w:rPr>
          <w:rFonts w:ascii="Lato" w:hAnsi="Lato"/>
          <w:sz w:val="24"/>
        </w:rPr>
        <w:br/>
        <w:t>&gt; Display of entered words</w:t>
      </w:r>
      <w:r w:rsidR="00EF481E">
        <w:rPr>
          <w:rFonts w:ascii="Lato" w:hAnsi="Lato"/>
          <w:sz w:val="24"/>
        </w:rPr>
        <w:br/>
        <w:t>&gt; Audible feedback (ding noise) for found words</w:t>
      </w:r>
      <w:r w:rsidR="00EF481E">
        <w:rPr>
          <w:rFonts w:ascii="Lato" w:hAnsi="Lato"/>
          <w:sz w:val="24"/>
        </w:rPr>
        <w:br/>
        <w:t>&gt; Custom word lists</w:t>
      </w:r>
      <w:r w:rsidR="00EF481E">
        <w:rPr>
          <w:rFonts w:ascii="Lato" w:hAnsi="Lato"/>
          <w:sz w:val="24"/>
        </w:rPr>
        <w:br/>
        <w:t xml:space="preserve">&gt; </w:t>
      </w:r>
      <w:r w:rsidR="00B16F79">
        <w:rPr>
          <w:rFonts w:ascii="Lato" w:hAnsi="Lato"/>
          <w:sz w:val="24"/>
        </w:rPr>
        <w:t>Functional</w:t>
      </w:r>
      <w:r w:rsidR="00EF481E">
        <w:rPr>
          <w:rFonts w:ascii="Lato" w:hAnsi="Lato"/>
          <w:sz w:val="24"/>
        </w:rPr>
        <w:t xml:space="preserve"> word validation</w:t>
      </w:r>
      <w:r w:rsidR="00EF481E">
        <w:rPr>
          <w:rFonts w:ascii="Lato" w:hAnsi="Lato"/>
          <w:sz w:val="24"/>
        </w:rPr>
        <w:br/>
        <w:t>&gt; Player score calculation</w:t>
      </w:r>
      <w:r w:rsidR="00EF481E">
        <w:rPr>
          <w:rFonts w:ascii="Lato" w:hAnsi="Lato"/>
          <w:sz w:val="24"/>
        </w:rPr>
        <w:br/>
        <w:t>&gt; Maximum score calculation</w:t>
      </w:r>
      <w:r w:rsidR="00EF481E">
        <w:rPr>
          <w:rFonts w:ascii="Lato" w:hAnsi="Lato"/>
          <w:sz w:val="24"/>
        </w:rPr>
        <w:br/>
        <w:t>&gt; Coloured taskbar indicator</w:t>
      </w:r>
    </w:p>
    <w:p w:rsidR="00EF481E" w:rsidRDefault="00EF481E">
      <w:pPr>
        <w:rPr>
          <w:rFonts w:ascii="Lato" w:hAnsi="Lato"/>
          <w:b/>
          <w:sz w:val="28"/>
        </w:rPr>
      </w:pPr>
      <w:r>
        <w:rPr>
          <w:rFonts w:ascii="Lato" w:hAnsi="Lato"/>
          <w:b/>
          <w:sz w:val="28"/>
        </w:rPr>
        <w:br w:type="page"/>
      </w:r>
    </w:p>
    <w:p w:rsidR="00EF481E" w:rsidRDefault="00EF481E" w:rsidP="00DB51CE">
      <w:pPr>
        <w:tabs>
          <w:tab w:val="left" w:pos="1557"/>
        </w:tabs>
        <w:rPr>
          <w:rFonts w:ascii="Lato" w:hAnsi="Lato"/>
          <w:b/>
          <w:sz w:val="28"/>
        </w:rPr>
      </w:pPr>
      <w:r>
        <w:rPr>
          <w:rFonts w:ascii="Lato" w:hAnsi="Lato"/>
          <w:b/>
          <w:sz w:val="28"/>
        </w:rPr>
        <w:lastRenderedPageBreak/>
        <w:t>.NET Boggle Features (explained)</w:t>
      </w:r>
    </w:p>
    <w:p w:rsidR="00B16F79" w:rsidRDefault="00EF481E" w:rsidP="00EF481E">
      <w:pPr>
        <w:tabs>
          <w:tab w:val="left" w:pos="1557"/>
        </w:tabs>
        <w:rPr>
          <w:rFonts w:ascii="Lato" w:hAnsi="Lato"/>
          <w:sz w:val="24"/>
        </w:rPr>
      </w:pPr>
      <w:r w:rsidRPr="00EF481E">
        <w:rPr>
          <w:rFonts w:ascii="Lato" w:hAnsi="Lato"/>
          <w:sz w:val="26"/>
          <w:szCs w:val="26"/>
          <w:u w:val="single"/>
        </w:rPr>
        <w:t>Multiple game durations, including an unlimited mode</w:t>
      </w:r>
      <w:r>
        <w:rPr>
          <w:rFonts w:ascii="Lato" w:hAnsi="Lato"/>
          <w:sz w:val="26"/>
          <w:szCs w:val="26"/>
        </w:rPr>
        <w:br/>
      </w:r>
      <w:r>
        <w:rPr>
          <w:rFonts w:ascii="Lato" w:hAnsi="Lato"/>
          <w:sz w:val="24"/>
        </w:rPr>
        <w:t xml:space="preserve">Players can </w:t>
      </w:r>
      <w:r w:rsidR="00B16F79">
        <w:rPr>
          <w:rFonts w:ascii="Lato" w:hAnsi="Lato"/>
          <w:sz w:val="24"/>
        </w:rPr>
        <w:t>change the length of each game, choosing either 30 seconds, 1 minute, 1.5 minutes, 2 minutes, 3 minutes and 5 minutes. An unlimited mode is also available which does not have a time limit.</w:t>
      </w:r>
    </w:p>
    <w:p w:rsidR="00B16F79" w:rsidRDefault="00B16F79" w:rsidP="00EF481E">
      <w:pPr>
        <w:tabs>
          <w:tab w:val="left" w:pos="1557"/>
        </w:tabs>
        <w:rPr>
          <w:rFonts w:ascii="Lato" w:hAnsi="Lato"/>
          <w:sz w:val="26"/>
          <w:szCs w:val="26"/>
        </w:rPr>
      </w:pPr>
      <w:r>
        <w:rPr>
          <w:rFonts w:ascii="Lato" w:hAnsi="Lato"/>
          <w:sz w:val="26"/>
          <w:szCs w:val="26"/>
          <w:u w:val="single"/>
        </w:rPr>
        <w:t>User word input</w:t>
      </w:r>
      <w:r>
        <w:rPr>
          <w:rFonts w:ascii="Lato" w:hAnsi="Lato"/>
          <w:sz w:val="26"/>
          <w:szCs w:val="26"/>
          <w:u w:val="single"/>
        </w:rPr>
        <w:br/>
      </w:r>
      <w:r>
        <w:rPr>
          <w:rFonts w:ascii="Lato" w:hAnsi="Lato"/>
          <w:sz w:val="24"/>
        </w:rPr>
        <w:t>Instead of writing the words the player sees down on paper, the player can type the words into the game, pressing [Enter] to submit the word.</w:t>
      </w:r>
    </w:p>
    <w:p w:rsidR="00B16F79" w:rsidRDefault="00B16F79" w:rsidP="00EF481E">
      <w:pPr>
        <w:tabs>
          <w:tab w:val="left" w:pos="1557"/>
        </w:tabs>
        <w:rPr>
          <w:rFonts w:ascii="Lato" w:hAnsi="Lato"/>
          <w:sz w:val="26"/>
          <w:szCs w:val="26"/>
        </w:rPr>
      </w:pPr>
      <w:r>
        <w:rPr>
          <w:rFonts w:ascii="Lato" w:hAnsi="Lato"/>
          <w:sz w:val="26"/>
          <w:szCs w:val="26"/>
          <w:u w:val="single"/>
        </w:rPr>
        <w:t>Display of entered words</w:t>
      </w:r>
      <w:r w:rsidR="00EF481E" w:rsidRPr="00EF481E">
        <w:rPr>
          <w:rFonts w:ascii="Lato" w:hAnsi="Lato"/>
          <w:sz w:val="26"/>
          <w:szCs w:val="26"/>
        </w:rPr>
        <w:br/>
      </w:r>
      <w:r>
        <w:rPr>
          <w:rFonts w:ascii="Lato" w:hAnsi="Lato"/>
          <w:sz w:val="24"/>
        </w:rPr>
        <w:t>The software displays a list of words that the user has entered.</w:t>
      </w:r>
    </w:p>
    <w:p w:rsidR="00B16F79" w:rsidRDefault="00EF481E" w:rsidP="00EF481E">
      <w:pPr>
        <w:tabs>
          <w:tab w:val="left" w:pos="1557"/>
        </w:tabs>
        <w:rPr>
          <w:rFonts w:ascii="Lato" w:hAnsi="Lato"/>
          <w:sz w:val="26"/>
          <w:szCs w:val="26"/>
          <w:u w:val="single"/>
        </w:rPr>
      </w:pPr>
      <w:r w:rsidRPr="00B16F79">
        <w:rPr>
          <w:rFonts w:ascii="Lato" w:hAnsi="Lato"/>
          <w:sz w:val="26"/>
          <w:szCs w:val="26"/>
          <w:u w:val="single"/>
        </w:rPr>
        <w:t>Audible feedback (ding noise) for found words</w:t>
      </w:r>
      <w:r w:rsidR="00B16F79">
        <w:rPr>
          <w:rFonts w:ascii="Lato" w:hAnsi="Lato"/>
          <w:sz w:val="26"/>
          <w:szCs w:val="26"/>
          <w:u w:val="single"/>
        </w:rPr>
        <w:br/>
      </w:r>
      <w:r w:rsidR="00B16F79">
        <w:rPr>
          <w:rFonts w:ascii="Lato" w:hAnsi="Lato"/>
          <w:sz w:val="24"/>
        </w:rPr>
        <w:t>If a new word is found, a ding noise will be played/</w:t>
      </w:r>
    </w:p>
    <w:p w:rsidR="00B16F79" w:rsidRDefault="00EF481E" w:rsidP="00EF481E">
      <w:pPr>
        <w:tabs>
          <w:tab w:val="left" w:pos="1557"/>
        </w:tabs>
        <w:rPr>
          <w:rFonts w:ascii="Lato" w:hAnsi="Lato"/>
          <w:sz w:val="24"/>
        </w:rPr>
      </w:pPr>
      <w:r w:rsidRPr="00B16F79">
        <w:rPr>
          <w:rFonts w:ascii="Lato" w:hAnsi="Lato"/>
          <w:sz w:val="26"/>
          <w:szCs w:val="26"/>
          <w:u w:val="single"/>
        </w:rPr>
        <w:t>Custom word list</w:t>
      </w:r>
      <w:r w:rsidR="00B16F79">
        <w:rPr>
          <w:rFonts w:ascii="Lato" w:hAnsi="Lato"/>
          <w:sz w:val="26"/>
          <w:szCs w:val="26"/>
          <w:u w:val="single"/>
        </w:rPr>
        <w:t>s</w:t>
      </w:r>
      <w:r w:rsidR="00B16F79">
        <w:rPr>
          <w:rFonts w:ascii="Lato" w:hAnsi="Lato"/>
          <w:sz w:val="26"/>
          <w:szCs w:val="26"/>
          <w:u w:val="single"/>
        </w:rPr>
        <w:br/>
      </w:r>
      <w:r w:rsidR="00B16F79">
        <w:rPr>
          <w:rFonts w:ascii="Lato" w:hAnsi="Lato"/>
          <w:sz w:val="24"/>
        </w:rPr>
        <w:t>.NET Boggle allows custom word lists (to check entered words against) to be used.</w:t>
      </w:r>
      <w:r w:rsidR="00B16F79">
        <w:rPr>
          <w:rFonts w:ascii="Lato" w:hAnsi="Lato"/>
          <w:sz w:val="24"/>
        </w:rPr>
        <w:br/>
        <w:t xml:space="preserve">Place a file named </w:t>
      </w:r>
      <w:r w:rsidR="00B16F79">
        <w:rPr>
          <w:rFonts w:ascii="Lato" w:hAnsi="Lato"/>
          <w:i/>
          <w:sz w:val="24"/>
        </w:rPr>
        <w:t>lexicon.txt</w:t>
      </w:r>
      <w:r w:rsidR="00B16F79">
        <w:rPr>
          <w:rFonts w:ascii="Lato" w:hAnsi="Lato"/>
          <w:sz w:val="24"/>
        </w:rPr>
        <w:t xml:space="preserve"> containing lowercase words separated by a new line in the same directory as the game’s executable to use.</w:t>
      </w:r>
    </w:p>
    <w:p w:rsidR="00B16F79" w:rsidRDefault="00B16F79" w:rsidP="00EF481E">
      <w:pPr>
        <w:tabs>
          <w:tab w:val="left" w:pos="1557"/>
        </w:tabs>
        <w:rPr>
          <w:rFonts w:ascii="Lato" w:hAnsi="Lato"/>
          <w:sz w:val="24"/>
        </w:rPr>
      </w:pPr>
      <w:r>
        <w:rPr>
          <w:rFonts w:ascii="Lato" w:hAnsi="Lato"/>
          <w:sz w:val="26"/>
          <w:szCs w:val="26"/>
          <w:u w:val="single"/>
        </w:rPr>
        <w:t xml:space="preserve">Functional </w:t>
      </w:r>
      <w:r w:rsidR="00EF481E" w:rsidRPr="00B16F79">
        <w:rPr>
          <w:rFonts w:ascii="Lato" w:hAnsi="Lato"/>
          <w:sz w:val="26"/>
          <w:szCs w:val="26"/>
          <w:u w:val="single"/>
        </w:rPr>
        <w:t>word validation</w:t>
      </w:r>
      <w:r>
        <w:rPr>
          <w:rFonts w:ascii="Lato" w:hAnsi="Lato"/>
          <w:sz w:val="26"/>
          <w:szCs w:val="26"/>
          <w:u w:val="single"/>
        </w:rPr>
        <w:br/>
      </w:r>
      <w:r>
        <w:rPr>
          <w:rFonts w:ascii="Lato" w:hAnsi="Lato"/>
          <w:sz w:val="24"/>
        </w:rPr>
        <w:t>The game checks that the entered word is possible in the game board</w:t>
      </w:r>
    </w:p>
    <w:p w:rsidR="008A4325" w:rsidRDefault="00EF481E" w:rsidP="00EF481E">
      <w:pPr>
        <w:tabs>
          <w:tab w:val="left" w:pos="1557"/>
        </w:tabs>
        <w:rPr>
          <w:rFonts w:ascii="Lato" w:hAnsi="Lato"/>
          <w:sz w:val="24"/>
        </w:rPr>
      </w:pPr>
      <w:r w:rsidRPr="00B16F79">
        <w:rPr>
          <w:rFonts w:ascii="Lato" w:hAnsi="Lato"/>
          <w:sz w:val="26"/>
          <w:szCs w:val="26"/>
          <w:u w:val="single"/>
        </w:rPr>
        <w:t>Player score calculation</w:t>
      </w:r>
      <w:r w:rsidR="00B16F79">
        <w:rPr>
          <w:rFonts w:ascii="Lato" w:hAnsi="Lato"/>
          <w:sz w:val="26"/>
          <w:szCs w:val="26"/>
          <w:u w:val="single"/>
        </w:rPr>
        <w:br/>
      </w:r>
      <w:r w:rsidR="00B16F79">
        <w:rPr>
          <w:rFonts w:ascii="Lato" w:hAnsi="Lato"/>
          <w:sz w:val="24"/>
        </w:rPr>
        <w:t>At the end of the game, the program will display the player their final score.</w:t>
      </w:r>
    </w:p>
    <w:tbl>
      <w:tblPr>
        <w:tblStyle w:val="PlainTable3"/>
        <w:tblW w:w="0" w:type="auto"/>
        <w:tblLook w:val="04A0" w:firstRow="1" w:lastRow="0" w:firstColumn="1" w:lastColumn="0" w:noHBand="0" w:noVBand="1"/>
      </w:tblPr>
      <w:tblGrid>
        <w:gridCol w:w="1739"/>
        <w:gridCol w:w="1603"/>
      </w:tblGrid>
      <w:tr w:rsidR="008A4325" w:rsidTr="00CA708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39" w:type="dxa"/>
          </w:tcPr>
          <w:p w:rsidR="008A4325" w:rsidRDefault="008A4325" w:rsidP="00EF481E">
            <w:pPr>
              <w:tabs>
                <w:tab w:val="left" w:pos="1557"/>
              </w:tabs>
              <w:rPr>
                <w:rFonts w:ascii="Lato" w:hAnsi="Lato"/>
                <w:sz w:val="24"/>
              </w:rPr>
            </w:pPr>
            <w:bookmarkStart w:id="0" w:name="_GoBack" w:colFirst="0" w:colLast="2"/>
            <w:r>
              <w:rPr>
                <w:rFonts w:ascii="Lato" w:hAnsi="Lato"/>
                <w:sz w:val="24"/>
              </w:rPr>
              <w:t>Word Length</w:t>
            </w:r>
          </w:p>
        </w:tc>
        <w:tc>
          <w:tcPr>
            <w:tcW w:w="1603" w:type="dxa"/>
          </w:tcPr>
          <w:p w:rsidR="008A4325" w:rsidRDefault="008A4325" w:rsidP="00EF481E">
            <w:pPr>
              <w:tabs>
                <w:tab w:val="left" w:pos="1557"/>
              </w:tabs>
              <w:cnfStyle w:val="100000000000" w:firstRow="1" w:lastRow="0" w:firstColumn="0" w:lastColumn="0" w:oddVBand="0" w:evenVBand="0" w:oddHBand="0" w:evenHBand="0" w:firstRowFirstColumn="0" w:firstRowLastColumn="0" w:lastRowFirstColumn="0" w:lastRowLastColumn="0"/>
              <w:rPr>
                <w:rFonts w:ascii="Lato" w:hAnsi="Lato"/>
                <w:sz w:val="24"/>
              </w:rPr>
            </w:pPr>
            <w:r>
              <w:rPr>
                <w:rFonts w:ascii="Lato" w:hAnsi="Lato"/>
                <w:sz w:val="24"/>
              </w:rPr>
              <w:t>Score Value</w:t>
            </w:r>
          </w:p>
        </w:tc>
      </w:tr>
      <w:tr w:rsidR="008A4325" w:rsidTr="00CA7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9" w:type="dxa"/>
          </w:tcPr>
          <w:p w:rsidR="008A4325" w:rsidRDefault="008A4325" w:rsidP="00EF481E">
            <w:pPr>
              <w:tabs>
                <w:tab w:val="left" w:pos="1557"/>
              </w:tabs>
              <w:rPr>
                <w:rFonts w:ascii="Lato" w:hAnsi="Lato"/>
                <w:sz w:val="24"/>
              </w:rPr>
            </w:pPr>
            <w:r>
              <w:rPr>
                <w:rFonts w:ascii="Lato" w:hAnsi="Lato"/>
                <w:sz w:val="24"/>
              </w:rPr>
              <w:t>3 – 4</w:t>
            </w:r>
          </w:p>
        </w:tc>
        <w:tc>
          <w:tcPr>
            <w:tcW w:w="1603" w:type="dxa"/>
          </w:tcPr>
          <w:p w:rsidR="008A4325" w:rsidRDefault="008A4325" w:rsidP="00EF481E">
            <w:pPr>
              <w:tabs>
                <w:tab w:val="left" w:pos="1557"/>
              </w:tabs>
              <w:cnfStyle w:val="000000100000" w:firstRow="0" w:lastRow="0" w:firstColumn="0" w:lastColumn="0" w:oddVBand="0" w:evenVBand="0" w:oddHBand="1" w:evenHBand="0" w:firstRowFirstColumn="0" w:firstRowLastColumn="0" w:lastRowFirstColumn="0" w:lastRowLastColumn="0"/>
              <w:rPr>
                <w:rFonts w:ascii="Lato" w:hAnsi="Lato"/>
                <w:sz w:val="24"/>
              </w:rPr>
            </w:pPr>
            <w:r>
              <w:rPr>
                <w:rFonts w:ascii="Lato" w:hAnsi="Lato"/>
                <w:sz w:val="24"/>
              </w:rPr>
              <w:t>1</w:t>
            </w:r>
          </w:p>
        </w:tc>
      </w:tr>
      <w:tr w:rsidR="008A4325" w:rsidTr="00CA7080">
        <w:tc>
          <w:tcPr>
            <w:cnfStyle w:val="001000000000" w:firstRow="0" w:lastRow="0" w:firstColumn="1" w:lastColumn="0" w:oddVBand="0" w:evenVBand="0" w:oddHBand="0" w:evenHBand="0" w:firstRowFirstColumn="0" w:firstRowLastColumn="0" w:lastRowFirstColumn="0" w:lastRowLastColumn="0"/>
            <w:tcW w:w="1739" w:type="dxa"/>
          </w:tcPr>
          <w:p w:rsidR="008A4325" w:rsidRDefault="008A4325" w:rsidP="00EF481E">
            <w:pPr>
              <w:tabs>
                <w:tab w:val="left" w:pos="1557"/>
              </w:tabs>
              <w:rPr>
                <w:rFonts w:ascii="Lato" w:hAnsi="Lato"/>
                <w:sz w:val="24"/>
              </w:rPr>
            </w:pPr>
            <w:r>
              <w:rPr>
                <w:rFonts w:ascii="Lato" w:hAnsi="Lato"/>
                <w:sz w:val="24"/>
              </w:rPr>
              <w:t>5</w:t>
            </w:r>
          </w:p>
        </w:tc>
        <w:tc>
          <w:tcPr>
            <w:tcW w:w="1603" w:type="dxa"/>
          </w:tcPr>
          <w:p w:rsidR="008A4325" w:rsidRDefault="008A4325" w:rsidP="00EF481E">
            <w:pPr>
              <w:tabs>
                <w:tab w:val="left" w:pos="1557"/>
              </w:tabs>
              <w:cnfStyle w:val="000000000000" w:firstRow="0" w:lastRow="0" w:firstColumn="0" w:lastColumn="0" w:oddVBand="0" w:evenVBand="0" w:oddHBand="0" w:evenHBand="0" w:firstRowFirstColumn="0" w:firstRowLastColumn="0" w:lastRowFirstColumn="0" w:lastRowLastColumn="0"/>
              <w:rPr>
                <w:rFonts w:ascii="Lato" w:hAnsi="Lato"/>
                <w:sz w:val="24"/>
              </w:rPr>
            </w:pPr>
            <w:r>
              <w:rPr>
                <w:rFonts w:ascii="Lato" w:hAnsi="Lato"/>
                <w:sz w:val="24"/>
              </w:rPr>
              <w:t>2</w:t>
            </w:r>
          </w:p>
        </w:tc>
      </w:tr>
      <w:tr w:rsidR="008A4325" w:rsidTr="00CA7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9" w:type="dxa"/>
          </w:tcPr>
          <w:p w:rsidR="008A4325" w:rsidRDefault="008A4325" w:rsidP="00EF481E">
            <w:pPr>
              <w:tabs>
                <w:tab w:val="left" w:pos="1557"/>
              </w:tabs>
              <w:rPr>
                <w:rFonts w:ascii="Lato" w:hAnsi="Lato"/>
                <w:sz w:val="24"/>
              </w:rPr>
            </w:pPr>
            <w:r>
              <w:rPr>
                <w:rFonts w:ascii="Lato" w:hAnsi="Lato"/>
                <w:sz w:val="24"/>
              </w:rPr>
              <w:t>6</w:t>
            </w:r>
          </w:p>
        </w:tc>
        <w:tc>
          <w:tcPr>
            <w:tcW w:w="1603" w:type="dxa"/>
          </w:tcPr>
          <w:p w:rsidR="008A4325" w:rsidRDefault="008A4325" w:rsidP="00EF481E">
            <w:pPr>
              <w:tabs>
                <w:tab w:val="left" w:pos="1557"/>
              </w:tabs>
              <w:cnfStyle w:val="000000100000" w:firstRow="0" w:lastRow="0" w:firstColumn="0" w:lastColumn="0" w:oddVBand="0" w:evenVBand="0" w:oddHBand="1" w:evenHBand="0" w:firstRowFirstColumn="0" w:firstRowLastColumn="0" w:lastRowFirstColumn="0" w:lastRowLastColumn="0"/>
              <w:rPr>
                <w:rFonts w:ascii="Lato" w:hAnsi="Lato"/>
                <w:sz w:val="24"/>
              </w:rPr>
            </w:pPr>
            <w:r>
              <w:rPr>
                <w:rFonts w:ascii="Lato" w:hAnsi="Lato"/>
                <w:sz w:val="24"/>
              </w:rPr>
              <w:t>3</w:t>
            </w:r>
          </w:p>
        </w:tc>
      </w:tr>
      <w:tr w:rsidR="008A4325" w:rsidTr="00CA7080">
        <w:tc>
          <w:tcPr>
            <w:cnfStyle w:val="001000000000" w:firstRow="0" w:lastRow="0" w:firstColumn="1" w:lastColumn="0" w:oddVBand="0" w:evenVBand="0" w:oddHBand="0" w:evenHBand="0" w:firstRowFirstColumn="0" w:firstRowLastColumn="0" w:lastRowFirstColumn="0" w:lastRowLastColumn="0"/>
            <w:tcW w:w="1739" w:type="dxa"/>
          </w:tcPr>
          <w:p w:rsidR="008A4325" w:rsidRDefault="008A4325" w:rsidP="00EF481E">
            <w:pPr>
              <w:tabs>
                <w:tab w:val="left" w:pos="1557"/>
              </w:tabs>
              <w:rPr>
                <w:rFonts w:ascii="Lato" w:hAnsi="Lato"/>
                <w:sz w:val="24"/>
              </w:rPr>
            </w:pPr>
            <w:r>
              <w:rPr>
                <w:rFonts w:ascii="Lato" w:hAnsi="Lato"/>
                <w:sz w:val="24"/>
              </w:rPr>
              <w:t>7</w:t>
            </w:r>
          </w:p>
        </w:tc>
        <w:tc>
          <w:tcPr>
            <w:tcW w:w="1603" w:type="dxa"/>
          </w:tcPr>
          <w:p w:rsidR="008A4325" w:rsidRDefault="008A4325" w:rsidP="00EF481E">
            <w:pPr>
              <w:tabs>
                <w:tab w:val="left" w:pos="1557"/>
              </w:tabs>
              <w:cnfStyle w:val="000000000000" w:firstRow="0" w:lastRow="0" w:firstColumn="0" w:lastColumn="0" w:oddVBand="0" w:evenVBand="0" w:oddHBand="0" w:evenHBand="0" w:firstRowFirstColumn="0" w:firstRowLastColumn="0" w:lastRowFirstColumn="0" w:lastRowLastColumn="0"/>
              <w:rPr>
                <w:rFonts w:ascii="Lato" w:hAnsi="Lato"/>
                <w:sz w:val="24"/>
              </w:rPr>
            </w:pPr>
            <w:r>
              <w:rPr>
                <w:rFonts w:ascii="Lato" w:hAnsi="Lato"/>
                <w:sz w:val="24"/>
              </w:rPr>
              <w:t>5</w:t>
            </w:r>
          </w:p>
        </w:tc>
      </w:tr>
      <w:tr w:rsidR="008A4325" w:rsidTr="00CA7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9" w:type="dxa"/>
          </w:tcPr>
          <w:p w:rsidR="008A4325" w:rsidRDefault="008A4325" w:rsidP="00EF481E">
            <w:pPr>
              <w:tabs>
                <w:tab w:val="left" w:pos="1557"/>
              </w:tabs>
              <w:rPr>
                <w:rFonts w:ascii="Lato" w:hAnsi="Lato"/>
                <w:sz w:val="24"/>
              </w:rPr>
            </w:pPr>
            <w:r>
              <w:rPr>
                <w:rFonts w:ascii="Lato" w:hAnsi="Lato"/>
                <w:sz w:val="24"/>
              </w:rPr>
              <w:t>8+</w:t>
            </w:r>
          </w:p>
        </w:tc>
        <w:tc>
          <w:tcPr>
            <w:tcW w:w="1603" w:type="dxa"/>
          </w:tcPr>
          <w:p w:rsidR="008A4325" w:rsidRDefault="008A4325" w:rsidP="00EF481E">
            <w:pPr>
              <w:tabs>
                <w:tab w:val="left" w:pos="1557"/>
              </w:tabs>
              <w:cnfStyle w:val="000000100000" w:firstRow="0" w:lastRow="0" w:firstColumn="0" w:lastColumn="0" w:oddVBand="0" w:evenVBand="0" w:oddHBand="1" w:evenHBand="0" w:firstRowFirstColumn="0" w:firstRowLastColumn="0" w:lastRowFirstColumn="0" w:lastRowLastColumn="0"/>
              <w:rPr>
                <w:rFonts w:ascii="Lato" w:hAnsi="Lato"/>
                <w:sz w:val="24"/>
              </w:rPr>
            </w:pPr>
            <w:r>
              <w:rPr>
                <w:rFonts w:ascii="Lato" w:hAnsi="Lato"/>
                <w:sz w:val="24"/>
              </w:rPr>
              <w:t>11</w:t>
            </w:r>
          </w:p>
        </w:tc>
      </w:tr>
      <w:bookmarkEnd w:id="0"/>
    </w:tbl>
    <w:p w:rsidR="00B16F79" w:rsidRDefault="00B16F79" w:rsidP="00EF481E">
      <w:pPr>
        <w:tabs>
          <w:tab w:val="left" w:pos="1557"/>
        </w:tabs>
        <w:rPr>
          <w:rFonts w:ascii="Lato" w:hAnsi="Lato"/>
          <w:sz w:val="24"/>
        </w:rPr>
      </w:pPr>
    </w:p>
    <w:p w:rsidR="00B16F79" w:rsidRDefault="00EF481E" w:rsidP="00EF481E">
      <w:pPr>
        <w:tabs>
          <w:tab w:val="left" w:pos="1557"/>
        </w:tabs>
        <w:rPr>
          <w:rFonts w:ascii="Lato" w:hAnsi="Lato"/>
          <w:sz w:val="24"/>
        </w:rPr>
      </w:pPr>
      <w:r w:rsidRPr="00B16F79">
        <w:rPr>
          <w:rFonts w:ascii="Lato" w:hAnsi="Lato"/>
          <w:sz w:val="26"/>
          <w:szCs w:val="26"/>
          <w:u w:val="single"/>
        </w:rPr>
        <w:t>Maximum score calculation</w:t>
      </w:r>
      <w:r w:rsidR="00B16F79">
        <w:rPr>
          <w:rFonts w:ascii="Lato" w:hAnsi="Lato"/>
          <w:sz w:val="26"/>
          <w:szCs w:val="26"/>
          <w:u w:val="single"/>
        </w:rPr>
        <w:br/>
      </w:r>
      <w:r w:rsidR="00B16F79">
        <w:rPr>
          <w:rFonts w:ascii="Lato" w:hAnsi="Lato"/>
          <w:sz w:val="24"/>
        </w:rPr>
        <w:t>During a game, the highest possible score is shown in the top right corner of the game.</w:t>
      </w:r>
    </w:p>
    <w:p w:rsidR="00B16F79" w:rsidRPr="00B16F79" w:rsidRDefault="00EF481E" w:rsidP="00B16F79">
      <w:pPr>
        <w:tabs>
          <w:tab w:val="left" w:pos="1557"/>
        </w:tabs>
        <w:rPr>
          <w:rFonts w:ascii="Lato" w:hAnsi="Lato"/>
          <w:sz w:val="26"/>
          <w:szCs w:val="26"/>
          <w:u w:val="single"/>
        </w:rPr>
      </w:pPr>
      <w:r w:rsidRPr="00B16F79">
        <w:rPr>
          <w:rFonts w:ascii="Lato" w:hAnsi="Lato"/>
          <w:sz w:val="26"/>
          <w:szCs w:val="26"/>
          <w:u w:val="single"/>
        </w:rPr>
        <w:t>Coloured taskbar indicator</w:t>
      </w:r>
      <w:r w:rsidR="00B16F79">
        <w:rPr>
          <w:rFonts w:ascii="Lato" w:hAnsi="Lato"/>
          <w:sz w:val="26"/>
          <w:szCs w:val="26"/>
          <w:u w:val="single"/>
        </w:rPr>
        <w:br/>
      </w:r>
      <w:r w:rsidR="00B16F79">
        <w:rPr>
          <w:rFonts w:ascii="Lato" w:hAnsi="Lato"/>
          <w:sz w:val="24"/>
        </w:rPr>
        <w:t>The taskbar icon for the game will change colour accordingly to the remaining time.</w:t>
      </w:r>
    </w:p>
    <w:p w:rsidR="00EF481E" w:rsidRDefault="00EF481E">
      <w:pPr>
        <w:rPr>
          <w:rFonts w:ascii="Lato" w:hAnsi="Lato"/>
          <w:b/>
          <w:sz w:val="28"/>
        </w:rPr>
      </w:pPr>
      <w:r>
        <w:rPr>
          <w:rFonts w:ascii="Lato" w:hAnsi="Lato"/>
          <w:b/>
          <w:sz w:val="28"/>
        </w:rPr>
        <w:br w:type="page"/>
      </w:r>
    </w:p>
    <w:p w:rsidR="00DB51CE" w:rsidRDefault="00DB51CE" w:rsidP="00DB51CE">
      <w:pPr>
        <w:tabs>
          <w:tab w:val="left" w:pos="1557"/>
        </w:tabs>
        <w:rPr>
          <w:rFonts w:ascii="Lato" w:hAnsi="Lato"/>
          <w:b/>
          <w:sz w:val="28"/>
        </w:rPr>
      </w:pPr>
      <w:r>
        <w:rPr>
          <w:rFonts w:ascii="Lato" w:hAnsi="Lato"/>
          <w:b/>
          <w:sz w:val="28"/>
        </w:rPr>
        <w:t xml:space="preserve">Screen Design </w:t>
      </w:r>
      <w:proofErr w:type="spellStart"/>
      <w:r>
        <w:rPr>
          <w:rFonts w:ascii="Lato" w:hAnsi="Lato"/>
          <w:b/>
          <w:sz w:val="28"/>
        </w:rPr>
        <w:t>Mockups</w:t>
      </w:r>
      <w:proofErr w:type="spellEnd"/>
    </w:p>
    <w:p w:rsidR="00DB51CE" w:rsidRDefault="00DB51CE" w:rsidP="00DB51CE">
      <w:pPr>
        <w:tabs>
          <w:tab w:val="left" w:pos="1557"/>
        </w:tabs>
        <w:rPr>
          <w:rFonts w:ascii="Lato" w:hAnsi="Lato"/>
          <w:b/>
          <w:sz w:val="28"/>
        </w:rPr>
      </w:pPr>
      <w:r>
        <w:rPr>
          <w:rFonts w:ascii="Lato" w:hAnsi="Lato"/>
          <w:b/>
          <w:noProof/>
          <w:sz w:val="28"/>
          <w:lang w:eastAsia="en-AU"/>
        </w:rPr>
        <w:drawing>
          <wp:inline distT="0" distB="0" distL="0" distR="0">
            <wp:extent cx="5731510" cy="32092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oryboar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09290"/>
                    </a:xfrm>
                    <a:prstGeom prst="rect">
                      <a:avLst/>
                    </a:prstGeom>
                  </pic:spPr>
                </pic:pic>
              </a:graphicData>
            </a:graphic>
          </wp:inline>
        </w:drawing>
      </w:r>
    </w:p>
    <w:p w:rsidR="00D502F1" w:rsidRDefault="00D502F1" w:rsidP="00D502F1">
      <w:pPr>
        <w:tabs>
          <w:tab w:val="left" w:pos="1557"/>
        </w:tabs>
        <w:rPr>
          <w:rFonts w:ascii="Lato" w:hAnsi="Lato"/>
          <w:b/>
          <w:sz w:val="28"/>
        </w:rPr>
      </w:pPr>
      <w:r w:rsidRPr="00D502F1">
        <w:rPr>
          <w:rFonts w:ascii="Lato" w:hAnsi="Lato"/>
          <w:b/>
          <w:noProof/>
          <w:sz w:val="28"/>
          <w:lang w:eastAsia="en-AU"/>
        </w:rPr>
        <mc:AlternateContent>
          <mc:Choice Requires="wps">
            <w:drawing>
              <wp:anchor distT="45720" distB="45720" distL="114300" distR="114300" simplePos="0" relativeHeight="251663360" behindDoc="0" locked="0" layoutInCell="1" allowOverlap="1" wp14:anchorId="3D387FCB" wp14:editId="3B8B70FA">
                <wp:simplePos x="0" y="0"/>
                <wp:positionH relativeFrom="column">
                  <wp:posOffset>3665855</wp:posOffset>
                </wp:positionH>
                <wp:positionV relativeFrom="paragraph">
                  <wp:posOffset>453654</wp:posOffset>
                </wp:positionV>
                <wp:extent cx="2527300" cy="4623435"/>
                <wp:effectExtent l="0" t="0" r="0" b="571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7300" cy="4623435"/>
                        </a:xfrm>
                        <a:prstGeom prst="rect">
                          <a:avLst/>
                        </a:prstGeom>
                        <a:noFill/>
                        <a:ln w="9525">
                          <a:noFill/>
                          <a:miter lim="800000"/>
                          <a:headEnd/>
                          <a:tailEnd/>
                        </a:ln>
                      </wps:spPr>
                      <wps:txbx>
                        <w:txbxContent>
                          <w:p w:rsidR="00D502F1" w:rsidRDefault="00D502F1" w:rsidP="00D502F1">
                            <w:pPr>
                              <w:spacing w:after="0"/>
                            </w:pPr>
                            <w:r>
                              <w:rPr>
                                <w:noProof/>
                                <w:lang w:eastAsia="en-AU"/>
                              </w:rPr>
                              <w:drawing>
                                <wp:inline distT="0" distB="0" distL="0" distR="0" wp14:anchorId="0B6DA3F9" wp14:editId="0838426E">
                                  <wp:extent cx="2335530" cy="1618576"/>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napCrab_NET Boggle_2016-7-27_18-14-35_No-00.png"/>
                                          <pic:cNvPicPr/>
                                        </pic:nvPicPr>
                                        <pic:blipFill>
                                          <a:blip r:embed="rId10">
                                            <a:extLst>
                                              <a:ext uri="{28A0092B-C50C-407E-A947-70E740481C1C}">
                                                <a14:useLocalDpi xmlns:a14="http://schemas.microsoft.com/office/drawing/2010/main" val="0"/>
                                              </a:ext>
                                            </a:extLst>
                                          </a:blip>
                                          <a:stretch>
                                            <a:fillRect/>
                                          </a:stretch>
                                        </pic:blipFill>
                                        <pic:spPr>
                                          <a:xfrm>
                                            <a:off x="0" y="0"/>
                                            <a:ext cx="2335530" cy="1618576"/>
                                          </a:xfrm>
                                          <a:prstGeom prst="rect">
                                            <a:avLst/>
                                          </a:prstGeom>
                                        </pic:spPr>
                                      </pic:pic>
                                    </a:graphicData>
                                  </a:graphic>
                                </wp:inline>
                              </w:drawing>
                            </w:r>
                          </w:p>
                          <w:p w:rsidR="00D502F1" w:rsidRDefault="00D502F1" w:rsidP="00D502F1">
                            <w:pPr>
                              <w:spacing w:after="0"/>
                              <w:rPr>
                                <w:rFonts w:ascii="Lato" w:hAnsi="Lato"/>
                                <w:b/>
                                <w:sz w:val="28"/>
                              </w:rPr>
                            </w:pPr>
                            <w:r>
                              <w:rPr>
                                <w:rFonts w:ascii="Lato" w:hAnsi="Lato"/>
                                <w:b/>
                                <w:sz w:val="28"/>
                              </w:rPr>
                              <w:t>About/Help Screen</w:t>
                            </w:r>
                          </w:p>
                          <w:p w:rsidR="00D502F1" w:rsidRDefault="00D502F1" w:rsidP="00D502F1">
                            <w:pPr>
                              <w:spacing w:after="0"/>
                              <w:rPr>
                                <w:rFonts w:ascii="Lato" w:hAnsi="Lato"/>
                                <w:b/>
                                <w:sz w:val="28"/>
                              </w:rPr>
                            </w:pPr>
                            <w:r>
                              <w:rPr>
                                <w:rFonts w:ascii="Lato" w:hAnsi="Lato"/>
                                <w:b/>
                                <w:sz w:val="28"/>
                              </w:rPr>
                              <w:br/>
                            </w:r>
                          </w:p>
                          <w:p w:rsidR="00D502F1" w:rsidRDefault="00D502F1" w:rsidP="00D502F1">
                            <w:pPr>
                              <w:spacing w:after="0" w:line="240" w:lineRule="auto"/>
                            </w:pPr>
                            <w:r>
                              <w:rPr>
                                <w:noProof/>
                                <w:lang w:eastAsia="en-AU"/>
                              </w:rPr>
                              <w:drawing>
                                <wp:inline distT="0" distB="0" distL="0" distR="0">
                                  <wp:extent cx="2335530" cy="1366520"/>
                                  <wp:effectExtent l="0" t="0" r="762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ptions.png"/>
                                          <pic:cNvPicPr/>
                                        </pic:nvPicPr>
                                        <pic:blipFill>
                                          <a:blip r:embed="rId11">
                                            <a:extLst>
                                              <a:ext uri="{28A0092B-C50C-407E-A947-70E740481C1C}">
                                                <a14:useLocalDpi xmlns:a14="http://schemas.microsoft.com/office/drawing/2010/main" val="0"/>
                                              </a:ext>
                                            </a:extLst>
                                          </a:blip>
                                          <a:stretch>
                                            <a:fillRect/>
                                          </a:stretch>
                                        </pic:blipFill>
                                        <pic:spPr>
                                          <a:xfrm>
                                            <a:off x="0" y="0"/>
                                            <a:ext cx="2335530" cy="1366520"/>
                                          </a:xfrm>
                                          <a:prstGeom prst="rect">
                                            <a:avLst/>
                                          </a:prstGeom>
                                        </pic:spPr>
                                      </pic:pic>
                                    </a:graphicData>
                                  </a:graphic>
                                </wp:inline>
                              </w:drawing>
                            </w:r>
                            <w:r>
                              <w:br/>
                            </w:r>
                            <w:r>
                              <w:rPr>
                                <w:rFonts w:ascii="Lato" w:hAnsi="Lato"/>
                                <w:b/>
                                <w:sz w:val="28"/>
                              </w:rPr>
                              <w:t>Options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387FCB" id="_x0000_t202" coordsize="21600,21600" o:spt="202" path="m,l,21600r21600,l21600,xe">
                <v:stroke joinstyle="miter"/>
                <v:path gradientshapeok="t" o:connecttype="rect"/>
              </v:shapetype>
              <v:shape id="_x0000_s1027" type="#_x0000_t202" style="position:absolute;margin-left:288.65pt;margin-top:35.7pt;width:199pt;height:364.0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" filled="f" stroked="f">
                <v:textbox>
                  <w:txbxContent>
                    <w:p w:rsidR="00D502F1" w:rsidRDefault="00D502F1" w:rsidP="00D502F1">
                      <w:pPr>
                        <w:spacing w:after="0"/>
                      </w:pPr>
                      <w:r>
                        <w:rPr>
                          <w:noProof/>
                          <w:lang w:eastAsia="en-AU"/>
                        </w:rPr>
                        <w:drawing>
                          <wp:inline distT="0" distB="0" distL="0" distR="0" wp14:anchorId="0B6DA3F9" wp14:editId="0838426E">
                            <wp:extent cx="2335530" cy="1618576"/>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napCrab_NET Boggle_2016-7-27_18-14-35_No-00.png"/>
                                    <pic:cNvPicPr/>
                                  </pic:nvPicPr>
                                  <pic:blipFill>
                                    <a:blip r:embed="rId10">
                                      <a:extLst>
                                        <a:ext uri="{28A0092B-C50C-407E-A947-70E740481C1C}">
                                          <a14:useLocalDpi xmlns:a14="http://schemas.microsoft.com/office/drawing/2010/main" val="0"/>
                                        </a:ext>
                                      </a:extLst>
                                    </a:blip>
                                    <a:stretch>
                                      <a:fillRect/>
                                    </a:stretch>
                                  </pic:blipFill>
                                  <pic:spPr>
                                    <a:xfrm>
                                      <a:off x="0" y="0"/>
                                      <a:ext cx="2335530" cy="1618576"/>
                                    </a:xfrm>
                                    <a:prstGeom prst="rect">
                                      <a:avLst/>
                                    </a:prstGeom>
                                  </pic:spPr>
                                </pic:pic>
                              </a:graphicData>
                            </a:graphic>
                          </wp:inline>
                        </w:drawing>
                      </w:r>
                    </w:p>
                    <w:p w:rsidR="00D502F1" w:rsidRDefault="00D502F1" w:rsidP="00D502F1">
                      <w:pPr>
                        <w:spacing w:after="0"/>
                        <w:rPr>
                          <w:rFonts w:ascii="Lato" w:hAnsi="Lato"/>
                          <w:b/>
                          <w:sz w:val="28"/>
                        </w:rPr>
                      </w:pPr>
                      <w:r>
                        <w:rPr>
                          <w:rFonts w:ascii="Lato" w:hAnsi="Lato"/>
                          <w:b/>
                          <w:sz w:val="28"/>
                        </w:rPr>
                        <w:t>About/Help Screen</w:t>
                      </w:r>
                    </w:p>
                    <w:p w:rsidR="00D502F1" w:rsidRDefault="00D502F1" w:rsidP="00D502F1">
                      <w:pPr>
                        <w:spacing w:after="0"/>
                        <w:rPr>
                          <w:rFonts w:ascii="Lato" w:hAnsi="Lato"/>
                          <w:b/>
                          <w:sz w:val="28"/>
                        </w:rPr>
                      </w:pPr>
                      <w:r>
                        <w:rPr>
                          <w:rFonts w:ascii="Lato" w:hAnsi="Lato"/>
                          <w:b/>
                          <w:sz w:val="28"/>
                        </w:rPr>
                        <w:br/>
                      </w:r>
                    </w:p>
                    <w:p w:rsidR="00D502F1" w:rsidRDefault="00D502F1" w:rsidP="00D502F1">
                      <w:pPr>
                        <w:spacing w:after="0" w:line="240" w:lineRule="auto"/>
                      </w:pPr>
                      <w:r>
                        <w:rPr>
                          <w:noProof/>
                          <w:lang w:eastAsia="en-AU"/>
                        </w:rPr>
                        <w:drawing>
                          <wp:inline distT="0" distB="0" distL="0" distR="0">
                            <wp:extent cx="2335530" cy="1366520"/>
                            <wp:effectExtent l="0" t="0" r="762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ptions.png"/>
                                    <pic:cNvPicPr/>
                                  </pic:nvPicPr>
                                  <pic:blipFill>
                                    <a:blip r:embed="rId11">
                                      <a:extLst>
                                        <a:ext uri="{28A0092B-C50C-407E-A947-70E740481C1C}">
                                          <a14:useLocalDpi xmlns:a14="http://schemas.microsoft.com/office/drawing/2010/main" val="0"/>
                                        </a:ext>
                                      </a:extLst>
                                    </a:blip>
                                    <a:stretch>
                                      <a:fillRect/>
                                    </a:stretch>
                                  </pic:blipFill>
                                  <pic:spPr>
                                    <a:xfrm>
                                      <a:off x="0" y="0"/>
                                      <a:ext cx="2335530" cy="1366520"/>
                                    </a:xfrm>
                                    <a:prstGeom prst="rect">
                                      <a:avLst/>
                                    </a:prstGeom>
                                  </pic:spPr>
                                </pic:pic>
                              </a:graphicData>
                            </a:graphic>
                          </wp:inline>
                        </w:drawing>
                      </w:r>
                      <w:r>
                        <w:br/>
                      </w:r>
                      <w:r>
                        <w:rPr>
                          <w:rFonts w:ascii="Lato" w:hAnsi="Lato"/>
                          <w:b/>
                          <w:sz w:val="28"/>
                        </w:rPr>
                        <w:t>Options Screen</w:t>
                      </w:r>
                    </w:p>
                  </w:txbxContent>
                </v:textbox>
                <w10:wrap type="square"/>
              </v:shape>
            </w:pict>
          </mc:Fallback>
        </mc:AlternateContent>
      </w:r>
      <w:r>
        <w:rPr>
          <w:rFonts w:ascii="Lato" w:hAnsi="Lato"/>
          <w:b/>
          <w:noProof/>
          <w:sz w:val="28"/>
          <w:lang w:eastAsia="en-AU"/>
        </w:rPr>
        <w:drawing>
          <wp:anchor distT="0" distB="0" distL="114300" distR="114300" simplePos="0" relativeHeight="251661312" behindDoc="0" locked="0" layoutInCell="1" allowOverlap="1" wp14:anchorId="05EE9A38" wp14:editId="2D9F1B34">
            <wp:simplePos x="0" y="0"/>
            <wp:positionH relativeFrom="column">
              <wp:posOffset>0</wp:posOffset>
            </wp:positionH>
            <wp:positionV relativeFrom="paragraph">
              <wp:posOffset>508264</wp:posOffset>
            </wp:positionV>
            <wp:extent cx="3524250" cy="39052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napCrab_Boggle_2016-7-27_18-14-52_No-00.png"/>
                    <pic:cNvPicPr/>
                  </pic:nvPicPr>
                  <pic:blipFill>
                    <a:blip r:embed="rId12">
                      <a:extLst>
                        <a:ext uri="{28A0092B-C50C-407E-A947-70E740481C1C}">
                          <a14:useLocalDpi xmlns:a14="http://schemas.microsoft.com/office/drawing/2010/main" val="0"/>
                        </a:ext>
                      </a:extLst>
                    </a:blip>
                    <a:stretch>
                      <a:fillRect/>
                    </a:stretch>
                  </pic:blipFill>
                  <pic:spPr>
                    <a:xfrm>
                      <a:off x="0" y="0"/>
                      <a:ext cx="3524250" cy="3905250"/>
                    </a:xfrm>
                    <a:prstGeom prst="rect">
                      <a:avLst/>
                    </a:prstGeom>
                  </pic:spPr>
                </pic:pic>
              </a:graphicData>
            </a:graphic>
            <wp14:sizeRelH relativeFrom="page">
              <wp14:pctWidth>0</wp14:pctWidth>
            </wp14:sizeRelH>
            <wp14:sizeRelV relativeFrom="page">
              <wp14:pctHeight>0</wp14:pctHeight>
            </wp14:sizeRelV>
          </wp:anchor>
        </w:drawing>
      </w:r>
      <w:r>
        <w:rPr>
          <w:rFonts w:ascii="Lato" w:hAnsi="Lato"/>
          <w:b/>
          <w:sz w:val="28"/>
        </w:rPr>
        <w:br/>
        <w:t>Finished Game Screen</w:t>
      </w:r>
    </w:p>
    <w:p w:rsidR="00D502F1" w:rsidRPr="002375C7" w:rsidRDefault="00D502F1" w:rsidP="00EF481E">
      <w:pPr>
        <w:rPr>
          <w:rFonts w:ascii="Lato" w:hAnsi="Lato"/>
          <w:sz w:val="28"/>
        </w:rPr>
      </w:pPr>
      <w:r>
        <w:rPr>
          <w:rFonts w:ascii="Lato" w:hAnsi="Lato"/>
          <w:b/>
          <w:sz w:val="28"/>
        </w:rPr>
        <w:br w:type="page"/>
      </w:r>
      <w:r w:rsidR="005F0398">
        <w:rPr>
          <w:rFonts w:ascii="Lato" w:hAnsi="Lato"/>
          <w:b/>
          <w:sz w:val="28"/>
        </w:rPr>
        <w:t>Explanatory Notes</w:t>
      </w:r>
      <w:r w:rsidR="002375C7">
        <w:rPr>
          <w:rFonts w:ascii="Lato" w:hAnsi="Lato"/>
          <w:sz w:val="28"/>
        </w:rPr>
        <w:t xml:space="preserve"> </w:t>
      </w:r>
      <w:r w:rsidR="002375C7" w:rsidRPr="002375C7">
        <w:rPr>
          <w:rFonts w:ascii="Lato" w:hAnsi="Lato"/>
          <w:sz w:val="24"/>
        </w:rPr>
        <w:t>(refer to</w:t>
      </w:r>
      <w:r w:rsidR="002375C7">
        <w:rPr>
          <w:rFonts w:ascii="Lato" w:hAnsi="Lato"/>
          <w:sz w:val="24"/>
        </w:rPr>
        <w:t xml:space="preserve"> code comments</w:t>
      </w:r>
      <w:r w:rsidR="00DD4418">
        <w:rPr>
          <w:rFonts w:ascii="Lato" w:hAnsi="Lato"/>
          <w:sz w:val="24"/>
        </w:rPr>
        <w:t xml:space="preserve"> for more information</w:t>
      </w:r>
      <w:r w:rsidR="002375C7">
        <w:rPr>
          <w:rFonts w:ascii="Lato" w:hAnsi="Lato"/>
          <w:sz w:val="24"/>
        </w:rPr>
        <w:t>)</w:t>
      </w:r>
    </w:p>
    <w:p w:rsidR="00CB0B43" w:rsidRDefault="00CB0B43" w:rsidP="00EF481E">
      <w:pPr>
        <w:rPr>
          <w:rFonts w:ascii="Lato" w:hAnsi="Lato"/>
          <w:sz w:val="26"/>
          <w:szCs w:val="26"/>
          <w:u w:val="single"/>
        </w:rPr>
      </w:pPr>
      <w:r>
        <w:rPr>
          <w:rFonts w:ascii="Lato" w:hAnsi="Lato"/>
          <w:sz w:val="26"/>
          <w:szCs w:val="26"/>
          <w:u w:val="single"/>
        </w:rPr>
        <w:t>Overall Game Function</w:t>
      </w:r>
      <w:r w:rsidR="004D506D">
        <w:rPr>
          <w:rFonts w:ascii="Lato" w:hAnsi="Lato"/>
          <w:sz w:val="26"/>
          <w:szCs w:val="26"/>
          <w:u w:val="single"/>
        </w:rPr>
        <w:t xml:space="preserve"> - minimal</w:t>
      </w:r>
    </w:p>
    <w:p w:rsidR="00CB0B43" w:rsidRDefault="004D506D" w:rsidP="00EF481E">
      <w:pPr>
        <w:pBdr>
          <w:bottom w:val="single" w:sz="6" w:space="1" w:color="auto"/>
        </w:pBdr>
        <w:rPr>
          <w:rFonts w:ascii="Lato" w:hAnsi="Lato"/>
          <w:sz w:val="26"/>
          <w:szCs w:val="26"/>
        </w:rPr>
      </w:pPr>
      <w:r w:rsidRPr="004D506D">
        <w:rPr>
          <w:rFonts w:ascii="Lato" w:hAnsi="Lato"/>
          <w:noProof/>
          <w:sz w:val="26"/>
          <w:szCs w:val="26"/>
          <w:lang w:eastAsia="en-AU"/>
        </w:rPr>
        <w:drawing>
          <wp:inline distT="0" distB="0" distL="0" distR="0" wp14:anchorId="2AE86EB9" wp14:editId="31EC6DA0">
            <wp:extent cx="5486400" cy="966159"/>
            <wp:effectExtent l="38100" t="0" r="1905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5F0398" w:rsidRDefault="005F0398" w:rsidP="00EF481E">
      <w:pPr>
        <w:rPr>
          <w:rFonts w:ascii="Lato" w:hAnsi="Lato"/>
          <w:sz w:val="26"/>
          <w:szCs w:val="26"/>
        </w:rPr>
      </w:pPr>
      <w:r>
        <w:rPr>
          <w:rFonts w:ascii="Lato" w:hAnsi="Lato"/>
          <w:sz w:val="26"/>
          <w:szCs w:val="26"/>
          <w:u w:val="single"/>
        </w:rPr>
        <w:t>Dice shuffling</w:t>
      </w:r>
      <w:r>
        <w:rPr>
          <w:rFonts w:ascii="Lato" w:hAnsi="Lato"/>
          <w:sz w:val="26"/>
          <w:szCs w:val="26"/>
        </w:rPr>
        <w:t xml:space="preserve"> (</w:t>
      </w:r>
      <w:proofErr w:type="spellStart"/>
      <w:r w:rsidRPr="005F0398">
        <w:rPr>
          <w:rFonts w:ascii="Lato" w:hAnsi="Lato"/>
          <w:i/>
          <w:sz w:val="26"/>
          <w:szCs w:val="26"/>
        </w:rPr>
        <w:t>Boggle.vb</w:t>
      </w:r>
      <w:proofErr w:type="spellEnd"/>
      <w:r>
        <w:rPr>
          <w:rFonts w:ascii="Lato" w:hAnsi="Lato"/>
          <w:i/>
          <w:sz w:val="26"/>
          <w:szCs w:val="26"/>
        </w:rPr>
        <w:t xml:space="preserve"> &gt; Dice &gt; Game Functions &gt; Shuffle</w:t>
      </w:r>
      <w:r>
        <w:rPr>
          <w:rFonts w:ascii="Lato" w:hAnsi="Lato"/>
          <w:sz w:val="26"/>
          <w:szCs w:val="26"/>
        </w:rPr>
        <w:t>)</w:t>
      </w:r>
    </w:p>
    <w:p w:rsidR="004D506D" w:rsidRDefault="005F0398" w:rsidP="00EF481E">
      <w:pPr>
        <w:pBdr>
          <w:bottom w:val="single" w:sz="6" w:space="1" w:color="auto"/>
        </w:pBdr>
        <w:rPr>
          <w:rFonts w:ascii="Lato" w:hAnsi="Lato"/>
          <w:sz w:val="26"/>
          <w:szCs w:val="26"/>
        </w:rPr>
      </w:pPr>
      <w:r>
        <w:rPr>
          <w:rFonts w:ascii="Lato" w:hAnsi="Lato"/>
          <w:noProof/>
          <w:sz w:val="26"/>
          <w:szCs w:val="26"/>
          <w:lang w:eastAsia="en-AU"/>
        </w:rPr>
        <w:drawing>
          <wp:inline distT="0" distB="0" distL="0" distR="0">
            <wp:extent cx="5486400" cy="1073888"/>
            <wp:effectExtent l="0" t="0" r="38100" b="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785F47" w:rsidRPr="004D506D" w:rsidRDefault="0007677B" w:rsidP="00EF481E">
      <w:pPr>
        <w:rPr>
          <w:rFonts w:ascii="Lato" w:hAnsi="Lato"/>
          <w:sz w:val="26"/>
          <w:szCs w:val="26"/>
        </w:rPr>
      </w:pPr>
      <w:r>
        <w:rPr>
          <w:rFonts w:ascii="Lato" w:hAnsi="Lato"/>
          <w:sz w:val="26"/>
          <w:szCs w:val="26"/>
          <w:u w:val="single"/>
        </w:rPr>
        <w:t>Word Validation</w:t>
      </w:r>
      <w:r w:rsidRPr="0007677B">
        <w:rPr>
          <w:rFonts w:ascii="Lato" w:hAnsi="Lato"/>
          <w:sz w:val="26"/>
          <w:szCs w:val="26"/>
        </w:rPr>
        <w:t xml:space="preserve"> </w:t>
      </w:r>
      <w:r>
        <w:rPr>
          <w:rFonts w:ascii="Lato" w:hAnsi="Lato"/>
          <w:sz w:val="26"/>
          <w:szCs w:val="26"/>
        </w:rPr>
        <w:t>(</w:t>
      </w:r>
      <w:proofErr w:type="spellStart"/>
      <w:r w:rsidRPr="005F0398">
        <w:rPr>
          <w:rFonts w:ascii="Lato" w:hAnsi="Lato"/>
          <w:i/>
          <w:sz w:val="26"/>
          <w:szCs w:val="26"/>
        </w:rPr>
        <w:t>Boggle.vb</w:t>
      </w:r>
      <w:proofErr w:type="spellEnd"/>
      <w:r>
        <w:rPr>
          <w:rFonts w:ascii="Lato" w:hAnsi="Lato"/>
          <w:i/>
          <w:sz w:val="26"/>
          <w:szCs w:val="26"/>
        </w:rPr>
        <w:t xml:space="preserve"> &gt; Dice &gt; Game Utilities &gt; </w:t>
      </w:r>
      <w:proofErr w:type="spellStart"/>
      <w:r>
        <w:rPr>
          <w:rFonts w:ascii="Lato" w:hAnsi="Lato"/>
          <w:i/>
          <w:sz w:val="26"/>
          <w:szCs w:val="26"/>
        </w:rPr>
        <w:t>WordLoop</w:t>
      </w:r>
      <w:proofErr w:type="spellEnd"/>
      <w:r>
        <w:rPr>
          <w:rFonts w:ascii="Lato" w:hAnsi="Lato"/>
          <w:i/>
          <w:sz w:val="26"/>
          <w:szCs w:val="26"/>
        </w:rPr>
        <w:t xml:space="preserve"> / </w:t>
      </w:r>
      <w:proofErr w:type="spellStart"/>
      <w:r>
        <w:rPr>
          <w:rFonts w:ascii="Lato" w:hAnsi="Lato"/>
          <w:i/>
          <w:sz w:val="26"/>
          <w:szCs w:val="26"/>
        </w:rPr>
        <w:t>ValidateWord</w:t>
      </w:r>
      <w:proofErr w:type="spellEnd"/>
      <w:r>
        <w:rPr>
          <w:rFonts w:ascii="Lato" w:hAnsi="Lato"/>
          <w:i/>
          <w:sz w:val="26"/>
          <w:szCs w:val="26"/>
        </w:rPr>
        <w:t>)</w:t>
      </w:r>
    </w:p>
    <w:p w:rsidR="0007677B" w:rsidRDefault="00436A15" w:rsidP="00EF481E">
      <w:pPr>
        <w:rPr>
          <w:rFonts w:ascii="Lato" w:hAnsi="Lato"/>
          <w:sz w:val="26"/>
          <w:szCs w:val="26"/>
        </w:rPr>
      </w:pPr>
      <w:r>
        <w:rPr>
          <w:rFonts w:ascii="Lato" w:hAnsi="Lato"/>
          <w:noProof/>
          <w:sz w:val="26"/>
          <w:szCs w:val="26"/>
          <w:lang w:eastAsia="en-AU"/>
        </w:rPr>
        <w:drawing>
          <wp:inline distT="0" distB="0" distL="0" distR="0" wp14:anchorId="22C3F2C7" wp14:editId="52457EAE">
            <wp:extent cx="5486400" cy="3298317"/>
            <wp:effectExtent l="0" t="38100" r="19050" b="1651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DD4418" w:rsidRDefault="002375C7" w:rsidP="00EF481E">
      <w:pPr>
        <w:rPr>
          <w:rFonts w:ascii="Consolas" w:hAnsi="Consolas" w:cs="Consolas"/>
          <w:color w:val="000000"/>
          <w:sz w:val="19"/>
          <w:szCs w:val="19"/>
        </w:rPr>
      </w:pPr>
      <w:r>
        <w:rPr>
          <w:rFonts w:ascii="Lato" w:hAnsi="Lato"/>
          <w:sz w:val="24"/>
        </w:rPr>
        <w:t xml:space="preserve">This function </w:t>
      </w:r>
      <w:r w:rsidR="00DD4418">
        <w:rPr>
          <w:rFonts w:ascii="Lato" w:hAnsi="Lato"/>
          <w:sz w:val="24"/>
        </w:rPr>
        <w:t>searches for a letter A, then searches for the next letter B that is around the previous letter A. For each letter B the function will self-execute itself and repeat.</w:t>
      </w:r>
      <w:r w:rsidR="00DD4418">
        <w:rPr>
          <w:rFonts w:ascii="Lato" w:hAnsi="Lato"/>
          <w:sz w:val="24"/>
        </w:rPr>
        <w:br/>
      </w:r>
      <w:r w:rsidR="00DD4418">
        <w:rPr>
          <w:rFonts w:ascii="Consolas" w:hAnsi="Consolas" w:cs="Consolas"/>
          <w:color w:val="0000FF"/>
          <w:sz w:val="19"/>
          <w:szCs w:val="19"/>
          <w:highlight w:val="white"/>
        </w:rPr>
        <w:br/>
        <w:t>Public</w:t>
      </w:r>
      <w:r w:rsidR="00DD4418">
        <w:rPr>
          <w:rFonts w:ascii="Consolas" w:hAnsi="Consolas" w:cs="Consolas"/>
          <w:color w:val="000000"/>
          <w:sz w:val="19"/>
          <w:szCs w:val="19"/>
          <w:highlight w:val="white"/>
        </w:rPr>
        <w:t xml:space="preserve"> </w:t>
      </w:r>
      <w:r w:rsidR="00DD4418">
        <w:rPr>
          <w:rFonts w:ascii="Consolas" w:hAnsi="Consolas" w:cs="Consolas"/>
          <w:color w:val="0000FF"/>
          <w:sz w:val="19"/>
          <w:szCs w:val="19"/>
          <w:highlight w:val="white"/>
        </w:rPr>
        <w:t>Function</w:t>
      </w:r>
      <w:r w:rsidR="00DD4418">
        <w:rPr>
          <w:rFonts w:ascii="Consolas" w:hAnsi="Consolas" w:cs="Consolas"/>
          <w:color w:val="000000"/>
          <w:sz w:val="19"/>
          <w:szCs w:val="19"/>
          <w:highlight w:val="white"/>
        </w:rPr>
        <w:t xml:space="preserve"> </w:t>
      </w:r>
      <w:proofErr w:type="spellStart"/>
      <w:proofErr w:type="gramStart"/>
      <w:r w:rsidR="00DD4418">
        <w:rPr>
          <w:rFonts w:ascii="Consolas" w:hAnsi="Consolas" w:cs="Consolas"/>
          <w:color w:val="000000"/>
          <w:sz w:val="19"/>
          <w:szCs w:val="19"/>
          <w:highlight w:val="white"/>
        </w:rPr>
        <w:t>WordLoop</w:t>
      </w:r>
      <w:proofErr w:type="spellEnd"/>
      <w:r w:rsidR="00DD4418">
        <w:rPr>
          <w:rFonts w:ascii="Consolas" w:hAnsi="Consolas" w:cs="Consolas"/>
          <w:color w:val="000000"/>
          <w:sz w:val="19"/>
          <w:szCs w:val="19"/>
          <w:highlight w:val="white"/>
        </w:rPr>
        <w:t>(</w:t>
      </w:r>
      <w:proofErr w:type="spellStart"/>
      <w:proofErr w:type="gramEnd"/>
      <w:r w:rsidR="00DD4418">
        <w:rPr>
          <w:rFonts w:ascii="Consolas" w:hAnsi="Consolas" w:cs="Consolas"/>
          <w:color w:val="000000"/>
          <w:sz w:val="19"/>
          <w:szCs w:val="19"/>
          <w:highlight w:val="white"/>
        </w:rPr>
        <w:t>i</w:t>
      </w:r>
      <w:proofErr w:type="spellEnd"/>
      <w:r w:rsidR="00DD4418">
        <w:rPr>
          <w:rFonts w:ascii="Consolas" w:hAnsi="Consolas" w:cs="Consolas"/>
          <w:color w:val="000000"/>
          <w:sz w:val="19"/>
          <w:szCs w:val="19"/>
          <w:highlight w:val="white"/>
        </w:rPr>
        <w:t xml:space="preserve"> </w:t>
      </w:r>
      <w:r w:rsidR="00DD4418">
        <w:rPr>
          <w:rFonts w:ascii="Consolas" w:hAnsi="Consolas" w:cs="Consolas"/>
          <w:color w:val="0000FF"/>
          <w:sz w:val="19"/>
          <w:szCs w:val="19"/>
          <w:highlight w:val="white"/>
        </w:rPr>
        <w:t>As</w:t>
      </w:r>
      <w:r w:rsidR="00DD4418">
        <w:rPr>
          <w:rFonts w:ascii="Consolas" w:hAnsi="Consolas" w:cs="Consolas"/>
          <w:color w:val="000000"/>
          <w:sz w:val="19"/>
          <w:szCs w:val="19"/>
          <w:highlight w:val="white"/>
        </w:rPr>
        <w:t xml:space="preserve"> </w:t>
      </w:r>
      <w:r w:rsidR="00DD4418">
        <w:rPr>
          <w:rFonts w:ascii="Consolas" w:hAnsi="Consolas" w:cs="Consolas"/>
          <w:color w:val="0000FF"/>
          <w:sz w:val="19"/>
          <w:szCs w:val="19"/>
          <w:highlight w:val="white"/>
        </w:rPr>
        <w:t>Integer</w:t>
      </w:r>
      <w:r w:rsidR="00DD4418">
        <w:rPr>
          <w:rFonts w:ascii="Consolas" w:hAnsi="Consolas" w:cs="Consolas"/>
          <w:color w:val="000000"/>
          <w:sz w:val="19"/>
          <w:szCs w:val="19"/>
          <w:highlight w:val="white"/>
        </w:rPr>
        <w:t xml:space="preserve">, word </w:t>
      </w:r>
      <w:r w:rsidR="00DD4418">
        <w:rPr>
          <w:rFonts w:ascii="Consolas" w:hAnsi="Consolas" w:cs="Consolas"/>
          <w:color w:val="0000FF"/>
          <w:sz w:val="19"/>
          <w:szCs w:val="19"/>
          <w:highlight w:val="white"/>
        </w:rPr>
        <w:t>As</w:t>
      </w:r>
      <w:r w:rsidR="00DD4418">
        <w:rPr>
          <w:rFonts w:ascii="Consolas" w:hAnsi="Consolas" w:cs="Consolas"/>
          <w:color w:val="000000"/>
          <w:sz w:val="19"/>
          <w:szCs w:val="19"/>
          <w:highlight w:val="white"/>
        </w:rPr>
        <w:t xml:space="preserve"> </w:t>
      </w:r>
      <w:r w:rsidR="00DD4418">
        <w:rPr>
          <w:rFonts w:ascii="Consolas" w:hAnsi="Consolas" w:cs="Consolas"/>
          <w:color w:val="2B91AF"/>
          <w:sz w:val="19"/>
          <w:szCs w:val="19"/>
          <w:highlight w:val="white"/>
        </w:rPr>
        <w:t>List</w:t>
      </w:r>
      <w:r w:rsidR="00DD4418">
        <w:rPr>
          <w:rFonts w:ascii="Consolas" w:hAnsi="Consolas" w:cs="Consolas"/>
          <w:color w:val="000000"/>
          <w:sz w:val="19"/>
          <w:szCs w:val="19"/>
          <w:highlight w:val="white"/>
        </w:rPr>
        <w:t>(</w:t>
      </w:r>
      <w:r w:rsidR="00DD4418">
        <w:rPr>
          <w:rFonts w:ascii="Consolas" w:hAnsi="Consolas" w:cs="Consolas"/>
          <w:color w:val="0000FF"/>
          <w:sz w:val="19"/>
          <w:szCs w:val="19"/>
          <w:highlight w:val="white"/>
        </w:rPr>
        <w:t>Of</w:t>
      </w:r>
      <w:r w:rsidR="00DD4418">
        <w:rPr>
          <w:rFonts w:ascii="Consolas" w:hAnsi="Consolas" w:cs="Consolas"/>
          <w:color w:val="000000"/>
          <w:sz w:val="19"/>
          <w:szCs w:val="19"/>
          <w:highlight w:val="white"/>
        </w:rPr>
        <w:t xml:space="preserve"> </w:t>
      </w:r>
      <w:r w:rsidR="00DD4418">
        <w:rPr>
          <w:rFonts w:ascii="Consolas" w:hAnsi="Consolas" w:cs="Consolas"/>
          <w:color w:val="0000FF"/>
          <w:sz w:val="19"/>
          <w:szCs w:val="19"/>
          <w:highlight w:val="white"/>
        </w:rPr>
        <w:t>Char</w:t>
      </w:r>
      <w:r w:rsidR="00DD4418">
        <w:rPr>
          <w:rFonts w:ascii="Consolas" w:hAnsi="Consolas" w:cs="Consolas"/>
          <w:color w:val="000000"/>
          <w:sz w:val="19"/>
          <w:szCs w:val="19"/>
          <w:highlight w:val="white"/>
        </w:rPr>
        <w:t xml:space="preserve">), previous </w:t>
      </w:r>
      <w:r w:rsidR="00DD4418">
        <w:rPr>
          <w:rFonts w:ascii="Consolas" w:hAnsi="Consolas" w:cs="Consolas"/>
          <w:color w:val="0000FF"/>
          <w:sz w:val="19"/>
          <w:szCs w:val="19"/>
          <w:highlight w:val="white"/>
        </w:rPr>
        <w:t>As</w:t>
      </w:r>
      <w:r w:rsidR="00DD4418">
        <w:rPr>
          <w:rFonts w:ascii="Consolas" w:hAnsi="Consolas" w:cs="Consolas"/>
          <w:color w:val="000000"/>
          <w:sz w:val="19"/>
          <w:szCs w:val="19"/>
          <w:highlight w:val="white"/>
        </w:rPr>
        <w:t xml:space="preserve"> </w:t>
      </w:r>
      <w:r w:rsidR="00DD4418">
        <w:rPr>
          <w:rFonts w:ascii="Consolas" w:hAnsi="Consolas" w:cs="Consolas"/>
          <w:color w:val="2B91AF"/>
          <w:sz w:val="19"/>
          <w:szCs w:val="19"/>
          <w:highlight w:val="white"/>
        </w:rPr>
        <w:t>Label</w:t>
      </w:r>
      <w:r w:rsidR="00DD4418">
        <w:rPr>
          <w:rFonts w:ascii="Consolas" w:hAnsi="Consolas" w:cs="Consolas"/>
          <w:color w:val="000000"/>
          <w:sz w:val="19"/>
          <w:szCs w:val="19"/>
          <w:highlight w:val="white"/>
        </w:rPr>
        <w:t xml:space="preserve">, exclude </w:t>
      </w:r>
      <w:r w:rsidR="00DD4418">
        <w:rPr>
          <w:rFonts w:ascii="Consolas" w:hAnsi="Consolas" w:cs="Consolas"/>
          <w:color w:val="0000FF"/>
          <w:sz w:val="19"/>
          <w:szCs w:val="19"/>
          <w:highlight w:val="white"/>
        </w:rPr>
        <w:t>As</w:t>
      </w:r>
      <w:r w:rsidR="00DD4418">
        <w:rPr>
          <w:rFonts w:ascii="Consolas" w:hAnsi="Consolas" w:cs="Consolas"/>
          <w:color w:val="000000"/>
          <w:sz w:val="19"/>
          <w:szCs w:val="19"/>
          <w:highlight w:val="white"/>
        </w:rPr>
        <w:t xml:space="preserve"> </w:t>
      </w:r>
      <w:r w:rsidR="00DD4418">
        <w:rPr>
          <w:rFonts w:ascii="Consolas" w:hAnsi="Consolas" w:cs="Consolas"/>
          <w:color w:val="2B91AF"/>
          <w:sz w:val="19"/>
          <w:szCs w:val="19"/>
          <w:highlight w:val="white"/>
        </w:rPr>
        <w:t>List</w:t>
      </w:r>
      <w:r w:rsidR="00DD4418">
        <w:rPr>
          <w:rFonts w:ascii="Consolas" w:hAnsi="Consolas" w:cs="Consolas"/>
          <w:color w:val="000000"/>
          <w:sz w:val="19"/>
          <w:szCs w:val="19"/>
          <w:highlight w:val="white"/>
        </w:rPr>
        <w:t>(</w:t>
      </w:r>
      <w:r w:rsidR="00DD4418">
        <w:rPr>
          <w:rFonts w:ascii="Consolas" w:hAnsi="Consolas" w:cs="Consolas"/>
          <w:color w:val="0000FF"/>
          <w:sz w:val="19"/>
          <w:szCs w:val="19"/>
          <w:highlight w:val="white"/>
        </w:rPr>
        <w:t>Of</w:t>
      </w:r>
      <w:r w:rsidR="00DD4418">
        <w:rPr>
          <w:rFonts w:ascii="Consolas" w:hAnsi="Consolas" w:cs="Consolas"/>
          <w:color w:val="000000"/>
          <w:sz w:val="19"/>
          <w:szCs w:val="19"/>
          <w:highlight w:val="white"/>
        </w:rPr>
        <w:t xml:space="preserve"> </w:t>
      </w:r>
      <w:r w:rsidR="00DD4418">
        <w:rPr>
          <w:rFonts w:ascii="Consolas" w:hAnsi="Consolas" w:cs="Consolas"/>
          <w:color w:val="2B91AF"/>
          <w:sz w:val="19"/>
          <w:szCs w:val="19"/>
          <w:highlight w:val="white"/>
        </w:rPr>
        <w:t>Label</w:t>
      </w:r>
      <w:r w:rsidR="00DD4418">
        <w:rPr>
          <w:rFonts w:ascii="Consolas" w:hAnsi="Consolas" w:cs="Consolas"/>
          <w:color w:val="000000"/>
          <w:sz w:val="19"/>
          <w:szCs w:val="19"/>
          <w:highlight w:val="white"/>
        </w:rPr>
        <w:t>))</w:t>
      </w:r>
    </w:p>
    <w:p w:rsidR="00631B62" w:rsidRDefault="00DD4418" w:rsidP="00EF481E">
      <w:pPr>
        <w:rPr>
          <w:rFonts w:ascii="Lato" w:hAnsi="Lato"/>
          <w:sz w:val="24"/>
        </w:rPr>
      </w:pPr>
      <w:proofErr w:type="spellStart"/>
      <w:r>
        <w:rPr>
          <w:rFonts w:ascii="Consolas" w:hAnsi="Consolas" w:cs="Consolas"/>
          <w:color w:val="000000"/>
          <w:sz w:val="19"/>
          <w:szCs w:val="19"/>
          <w:highlight w:val="white"/>
        </w:rPr>
        <w:t>i</w:t>
      </w:r>
      <w:proofErr w:type="spellEnd"/>
      <w:r>
        <w:rPr>
          <w:rFonts w:ascii="Lato" w:hAnsi="Lato"/>
          <w:sz w:val="24"/>
        </w:rPr>
        <w:t xml:space="preserve"> is the current letter’s position in the word. When this value reaches the length of the whole word, then the word is deemed to be found, and the word is validated</w:t>
      </w:r>
      <w:r w:rsidR="00631B62">
        <w:rPr>
          <w:rFonts w:ascii="Lato" w:hAnsi="Lato"/>
          <w:sz w:val="24"/>
        </w:rPr>
        <w:t>.</w:t>
      </w:r>
    </w:p>
    <w:p w:rsidR="00631B62" w:rsidRDefault="00631B62">
      <w:pPr>
        <w:rPr>
          <w:rFonts w:ascii="Lato" w:hAnsi="Lato"/>
          <w:b/>
          <w:sz w:val="28"/>
        </w:rPr>
      </w:pPr>
      <w:r>
        <w:rPr>
          <w:rFonts w:ascii="Lato" w:hAnsi="Lato"/>
          <w:b/>
          <w:sz w:val="28"/>
        </w:rPr>
        <w:br w:type="page"/>
      </w:r>
    </w:p>
    <w:p w:rsidR="00DF21A3" w:rsidRDefault="00DF21A3" w:rsidP="00DF21A3">
      <w:pPr>
        <w:rPr>
          <w:rFonts w:ascii="Lato" w:hAnsi="Lato"/>
          <w:b/>
          <w:sz w:val="28"/>
        </w:rPr>
      </w:pPr>
      <w:r>
        <w:rPr>
          <w:rFonts w:ascii="Lato" w:hAnsi="Lato"/>
          <w:b/>
          <w:sz w:val="28"/>
        </w:rPr>
        <w:t>Gantt Chart</w:t>
      </w:r>
    </w:p>
    <w:p w:rsidR="00631B62" w:rsidRPr="00631B62" w:rsidRDefault="00DF21A3" w:rsidP="00DF21A3">
      <w:pPr>
        <w:jc w:val="center"/>
        <w:rPr>
          <w:rFonts w:ascii="Lato" w:hAnsi="Lato"/>
          <w:b/>
          <w:sz w:val="28"/>
        </w:rPr>
      </w:pPr>
      <w:r>
        <w:rPr>
          <w:rFonts w:ascii="Lato" w:hAnsi="Lato"/>
          <w:b/>
          <w:noProof/>
          <w:sz w:val="28"/>
          <w:lang w:eastAsia="en-AU"/>
        </w:rPr>
        <w:drawing>
          <wp:inline distT="0" distB="0" distL="0" distR="0">
            <wp:extent cx="8408926" cy="4004162"/>
            <wp:effectExtent l="0" t="7303" r="4128" b="4127"/>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T Boggle Gantt.png"/>
                    <pic:cNvPicPr/>
                  </pic:nvPicPr>
                  <pic:blipFill>
                    <a:blip r:embed="rId28">
                      <a:extLst>
                        <a:ext uri="{28A0092B-C50C-407E-A947-70E740481C1C}">
                          <a14:useLocalDpi xmlns:a14="http://schemas.microsoft.com/office/drawing/2010/main" val="0"/>
                        </a:ext>
                      </a:extLst>
                    </a:blip>
                    <a:stretch>
                      <a:fillRect/>
                    </a:stretch>
                  </pic:blipFill>
                  <pic:spPr>
                    <a:xfrm rot="5400000">
                      <a:off x="0" y="0"/>
                      <a:ext cx="8416754" cy="4007889"/>
                    </a:xfrm>
                    <a:prstGeom prst="rect">
                      <a:avLst/>
                    </a:prstGeom>
                  </pic:spPr>
                </pic:pic>
              </a:graphicData>
            </a:graphic>
          </wp:inline>
        </w:drawing>
      </w:r>
    </w:p>
    <w:sectPr w:rsidR="00631B62" w:rsidRPr="00631B62" w:rsidSect="003F3E02">
      <w:footerReference w:type="default" r:id="rId29"/>
      <w:headerReference w:type="first" r:id="rId30"/>
      <w:footerReference w:type="first" r:id="rId31"/>
      <w:pgSz w:w="11906" w:h="16838"/>
      <w:pgMar w:top="1440" w:right="1440" w:bottom="1440" w:left="1440" w:header="708"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6DE5" w:rsidRDefault="00C66DE5" w:rsidP="009675CA">
      <w:pPr>
        <w:spacing w:after="0" w:line="240" w:lineRule="auto"/>
      </w:pPr>
      <w:r>
        <w:separator/>
      </w:r>
    </w:p>
  </w:endnote>
  <w:endnote w:type="continuationSeparator" w:id="0">
    <w:p w:rsidR="00C66DE5" w:rsidRDefault="00C66DE5" w:rsidP="009675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Joyful Juliana">
    <w:charset w:val="00"/>
    <w:family w:val="auto"/>
    <w:pitch w:val="variable"/>
    <w:sig w:usb0="A00002AF" w:usb1="500078FB" w:usb2="00000000" w:usb3="00000000" w:csb0="0000019F" w:csb1="00000000"/>
  </w:font>
  <w:font w:name="Ubuntu Condensed">
    <w:altName w:val="Arial Narrow"/>
    <w:panose1 w:val="020B0506030602030204"/>
    <w:charset w:val="00"/>
    <w:family w:val="swiss"/>
    <w:pitch w:val="variable"/>
    <w:sig w:usb0="00000001" w:usb1="5000205B" w:usb2="00000000" w:usb3="00000000" w:csb0="0000009F" w:csb1="00000000"/>
  </w:font>
  <w:font w:name="Newslab">
    <w:charset w:val="00"/>
    <w:family w:val="modern"/>
    <w:notTrueType/>
    <w:pitch w:val="variable"/>
    <w:sig w:usb0="A000002F" w:usb1="5000005B" w:usb2="00000000" w:usb3="00000000" w:csb0="00000093" w:csb1="00000000"/>
  </w:font>
  <w:font w:name="Lato">
    <w:panose1 w:val="020F0502020204030203"/>
    <w:charset w:val="00"/>
    <w:family w:val="swiss"/>
    <w:pitch w:val="variable"/>
    <w:sig w:usb0="A00000AF" w:usb1="5000604B" w:usb2="00000000" w:usb3="00000000" w:csb0="00000093"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7C5F" w:rsidRPr="005458B2" w:rsidRDefault="005458B2" w:rsidP="005458B2">
    <w:pPr>
      <w:pStyle w:val="Footer"/>
    </w:pPr>
    <w:r>
      <w:rPr>
        <w:noProof/>
        <w:lang w:eastAsia="en-AU"/>
      </w:rPr>
      <w:drawing>
        <wp:anchor distT="0" distB="0" distL="114300" distR="114300" simplePos="0" relativeHeight="251661312" behindDoc="0" locked="0" layoutInCell="1" allowOverlap="1" wp14:anchorId="1CBC13F6" wp14:editId="765693A3">
          <wp:simplePos x="0" y="0"/>
          <wp:positionH relativeFrom="column">
            <wp:posOffset>-1359535</wp:posOffset>
          </wp:positionH>
          <wp:positionV relativeFrom="paragraph">
            <wp:posOffset>-45247</wp:posOffset>
          </wp:positionV>
          <wp:extent cx="8364220" cy="810260"/>
          <wp:effectExtent l="0" t="0" r="0" b="889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1.png"/>
                  <pic:cNvPicPr/>
                </pic:nvPicPr>
                <pic:blipFill rotWithShape="1">
                  <a:blip r:embed="rId1">
                    <a:extLst>
                      <a:ext uri="{28A0092B-C50C-407E-A947-70E740481C1C}">
                        <a14:useLocalDpi xmlns:a14="http://schemas.microsoft.com/office/drawing/2010/main" val="0"/>
                      </a:ext>
                    </a:extLst>
                  </a:blip>
                  <a:srcRect t="92935" b="1"/>
                  <a:stretch/>
                </pic:blipFill>
                <pic:spPr bwMode="auto">
                  <a:xfrm>
                    <a:off x="0" y="0"/>
                    <a:ext cx="8364220" cy="810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3E02" w:rsidRDefault="003F3E02" w:rsidP="003F3E02">
    <w:pPr>
      <w:pStyle w:val="Footer"/>
      <w:tabs>
        <w:tab w:val="clear" w:pos="4513"/>
        <w:tab w:val="clear" w:pos="9026"/>
        <w:tab w:val="left" w:pos="1708"/>
      </w:tabs>
    </w:pPr>
    <w:r>
      <w:rPr>
        <w:noProof/>
        <w:lang w:eastAsia="en-AU"/>
      </w:rPr>
      <w:drawing>
        <wp:anchor distT="0" distB="0" distL="114300" distR="114300" simplePos="0" relativeHeight="251665408" behindDoc="0" locked="0" layoutInCell="1" allowOverlap="1" wp14:anchorId="691C376E" wp14:editId="7A876062">
          <wp:simplePos x="0" y="0"/>
          <wp:positionH relativeFrom="column">
            <wp:posOffset>-1357792</wp:posOffset>
          </wp:positionH>
          <wp:positionV relativeFrom="paragraph">
            <wp:posOffset>-75565</wp:posOffset>
          </wp:positionV>
          <wp:extent cx="8364220" cy="810260"/>
          <wp:effectExtent l="0" t="0" r="0" b="889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1.png"/>
                  <pic:cNvPicPr/>
                </pic:nvPicPr>
                <pic:blipFill rotWithShape="1">
                  <a:blip r:embed="rId1">
                    <a:extLst>
                      <a:ext uri="{28A0092B-C50C-407E-A947-70E740481C1C}">
                        <a14:useLocalDpi xmlns:a14="http://schemas.microsoft.com/office/drawing/2010/main" val="0"/>
                      </a:ext>
                    </a:extLst>
                  </a:blip>
                  <a:srcRect t="92935" b="1"/>
                  <a:stretch/>
                </pic:blipFill>
                <pic:spPr bwMode="auto">
                  <a:xfrm>
                    <a:off x="0" y="0"/>
                    <a:ext cx="8364220" cy="810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6DE5" w:rsidRDefault="00C66DE5" w:rsidP="009675CA">
      <w:pPr>
        <w:spacing w:after="0" w:line="240" w:lineRule="auto"/>
      </w:pPr>
      <w:r>
        <w:separator/>
      </w:r>
    </w:p>
  </w:footnote>
  <w:footnote w:type="continuationSeparator" w:id="0">
    <w:p w:rsidR="00C66DE5" w:rsidRDefault="00C66DE5" w:rsidP="009675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3E02" w:rsidRDefault="003F3E02" w:rsidP="003F3E02">
    <w:pPr>
      <w:pStyle w:val="Header"/>
      <w:jc w:val="right"/>
    </w:pPr>
    <w:r>
      <w:rPr>
        <w:noProof/>
        <w:lang w:eastAsia="en-AU"/>
      </w:rPr>
      <mc:AlternateContent>
        <mc:Choice Requires="wps">
          <w:drawing>
            <wp:anchor distT="45720" distB="45720" distL="114300" distR="114300" simplePos="0" relativeHeight="251663360" behindDoc="1" locked="0" layoutInCell="1" allowOverlap="1" wp14:anchorId="13809536" wp14:editId="46E900D9">
              <wp:simplePos x="0" y="0"/>
              <wp:positionH relativeFrom="column">
                <wp:posOffset>136789</wp:posOffset>
              </wp:positionH>
              <wp:positionV relativeFrom="paragraph">
                <wp:posOffset>-44450</wp:posOffset>
              </wp:positionV>
              <wp:extent cx="4235450" cy="1404620"/>
              <wp:effectExtent l="0" t="0" r="0" b="12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5450" cy="1404620"/>
                      </a:xfrm>
                      <a:prstGeom prst="rect">
                        <a:avLst/>
                      </a:prstGeom>
                      <a:solidFill>
                        <a:srgbClr val="FFFFFF"/>
                      </a:solidFill>
                      <a:ln w="9525">
                        <a:noFill/>
                        <a:miter lim="800000"/>
                        <a:headEnd/>
                        <a:tailEnd/>
                      </a:ln>
                    </wps:spPr>
                    <wps:txbx>
                      <w:txbxContent>
                        <w:p w:rsidR="003F3E02" w:rsidRDefault="003F3E02" w:rsidP="003F3E02">
                          <w:r>
                            <w:t>Software Design &amp; Development</w:t>
                          </w:r>
                          <w:r>
                            <w:br/>
                            <w:t>Assessment Task 3 – Boggle Game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3809536" id="_x0000_t202" coordsize="21600,21600" o:spt="202" path="m,l,21600r21600,l21600,xe">
              <v:stroke joinstyle="miter"/>
              <v:path gradientshapeok="t" o:connecttype="rect"/>
            </v:shapetype>
            <v:shape id="_x0000_s1028" type="#_x0000_t202" style="position:absolute;left:0;text-align:left;margin-left:10.75pt;margin-top:-3.5pt;width:333.5pt;height:110.6pt;z-index:-2516531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" stroked="f">
              <v:textbox style="mso-fit-shape-to-text:t">
                <w:txbxContent>
                  <w:p w:rsidR="003F3E02" w:rsidRDefault="003F3E02" w:rsidP="003F3E02">
                    <w:r>
                      <w:t>Software Design &amp; Development</w:t>
                    </w:r>
                    <w:r>
                      <w:br/>
                      <w:t>Assessment Task 3 – Boggle Game</w:t>
                    </w:r>
                  </w:p>
                </w:txbxContent>
              </v:textbox>
            </v:shape>
          </w:pict>
        </mc:Fallback>
      </mc:AlternateContent>
    </w:r>
    <w:r>
      <w:t>Andrew Wong</w:t>
    </w:r>
  </w:p>
  <w:p w:rsidR="003F3E02" w:rsidRPr="009675CA" w:rsidRDefault="003F3E02" w:rsidP="003F3E02">
    <w:pPr>
      <w:pStyle w:val="Header"/>
      <w:jc w:val="right"/>
    </w:pPr>
    <w:r>
      <w:t>11SOF1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A4C92"/>
    <w:multiLevelType w:val="hybridMultilevel"/>
    <w:tmpl w:val="1A00B892"/>
    <w:lvl w:ilvl="0" w:tplc="8EBE8552">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15:restartNumberingAfterBreak="0">
    <w:nsid w:val="0C8F0853"/>
    <w:multiLevelType w:val="hybridMultilevel"/>
    <w:tmpl w:val="E1261582"/>
    <w:lvl w:ilvl="0" w:tplc="0CBAA094">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D2530AD"/>
    <w:multiLevelType w:val="hybridMultilevel"/>
    <w:tmpl w:val="622EF38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33B735C7"/>
    <w:multiLevelType w:val="hybridMultilevel"/>
    <w:tmpl w:val="CCC2B0E2"/>
    <w:lvl w:ilvl="0" w:tplc="8006F4F8">
      <w:start w:val="1"/>
      <w:numFmt w:val="decimal"/>
      <w:lvlText w:val="%1."/>
      <w:lvlJc w:val="left"/>
      <w:pPr>
        <w:ind w:left="720" w:hanging="360"/>
      </w:pPr>
      <w:rPr>
        <w:rFonts w:hint="default"/>
        <w:color w:val="2E74B5" w:themeColor="accent1" w:themeShade="BF"/>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6DE5"/>
    <w:rsid w:val="000055B3"/>
    <w:rsid w:val="0007677B"/>
    <w:rsid w:val="00085C58"/>
    <w:rsid w:val="000B7C5F"/>
    <w:rsid w:val="00117890"/>
    <w:rsid w:val="001B6035"/>
    <w:rsid w:val="001C6230"/>
    <w:rsid w:val="00215709"/>
    <w:rsid w:val="002375C7"/>
    <w:rsid w:val="002A4749"/>
    <w:rsid w:val="002B3F99"/>
    <w:rsid w:val="002C300F"/>
    <w:rsid w:val="002E3DBB"/>
    <w:rsid w:val="003F3E02"/>
    <w:rsid w:val="00436A15"/>
    <w:rsid w:val="004C14F1"/>
    <w:rsid w:val="004D506D"/>
    <w:rsid w:val="0050344D"/>
    <w:rsid w:val="005458B2"/>
    <w:rsid w:val="005769E9"/>
    <w:rsid w:val="005C54CA"/>
    <w:rsid w:val="005E1CBA"/>
    <w:rsid w:val="005F0398"/>
    <w:rsid w:val="00631B62"/>
    <w:rsid w:val="00732ABE"/>
    <w:rsid w:val="00765AAE"/>
    <w:rsid w:val="00785F47"/>
    <w:rsid w:val="008A4325"/>
    <w:rsid w:val="008C772C"/>
    <w:rsid w:val="009675CA"/>
    <w:rsid w:val="00987229"/>
    <w:rsid w:val="009A57F0"/>
    <w:rsid w:val="009F297A"/>
    <w:rsid w:val="00B16F79"/>
    <w:rsid w:val="00B65569"/>
    <w:rsid w:val="00C36F2C"/>
    <w:rsid w:val="00C66DE5"/>
    <w:rsid w:val="00CA7080"/>
    <w:rsid w:val="00CB0B43"/>
    <w:rsid w:val="00CE299A"/>
    <w:rsid w:val="00D000E4"/>
    <w:rsid w:val="00D502F1"/>
    <w:rsid w:val="00DB51CE"/>
    <w:rsid w:val="00DD4418"/>
    <w:rsid w:val="00DF21A3"/>
    <w:rsid w:val="00E62FB2"/>
    <w:rsid w:val="00EF481E"/>
    <w:rsid w:val="00F2683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5:chartTrackingRefBased/>
  <w15:docId w15:val="{34E87249-F867-4A02-91C8-974634999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75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75CA"/>
  </w:style>
  <w:style w:type="paragraph" w:styleId="Footer">
    <w:name w:val="footer"/>
    <w:basedOn w:val="Normal"/>
    <w:link w:val="FooterChar"/>
    <w:uiPriority w:val="99"/>
    <w:unhideWhenUsed/>
    <w:rsid w:val="009675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75CA"/>
  </w:style>
  <w:style w:type="paragraph" w:styleId="ListParagraph">
    <w:name w:val="List Paragraph"/>
    <w:basedOn w:val="Normal"/>
    <w:uiPriority w:val="34"/>
    <w:qFormat/>
    <w:rsid w:val="009675CA"/>
    <w:pPr>
      <w:ind w:left="720"/>
      <w:contextualSpacing/>
    </w:pPr>
  </w:style>
  <w:style w:type="table" w:styleId="TableGrid">
    <w:name w:val="Table Grid"/>
    <w:basedOn w:val="TableNormal"/>
    <w:uiPriority w:val="39"/>
    <w:rsid w:val="008A43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CA708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diagramData" Target="diagrams/data2.xml"/><Relationship Id="rId26" Type="http://schemas.openxmlformats.org/officeDocument/2006/relationships/diagramColors" Target="diagrams/colors3.xml"/><Relationship Id="rId3" Type="http://schemas.openxmlformats.org/officeDocument/2006/relationships/styles" Target="styles.xml"/><Relationship Id="rId21" Type="http://schemas.openxmlformats.org/officeDocument/2006/relationships/diagramColors" Target="diagrams/colors2.xml"/><Relationship Id="rId7" Type="http://schemas.openxmlformats.org/officeDocument/2006/relationships/endnotes" Target="endnotes.xml"/><Relationship Id="rId12" Type="http://schemas.openxmlformats.org/officeDocument/2006/relationships/image" Target="media/image5.png"/><Relationship Id="rId17" Type="http://schemas.microsoft.com/office/2007/relationships/diagramDrawing" Target="diagrams/drawing1.xml"/><Relationship Id="rId25" Type="http://schemas.openxmlformats.org/officeDocument/2006/relationships/diagramQuickStyle" Target="diagrams/quickStyle3.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diagramQuickStyle" Target="diagrams/quickStyle2.xm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Layout" Target="diagrams/layout3.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diagramData" Target="diagrams/data3.xml"/><Relationship Id="rId28"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diagramLayout" Target="diagrams/layout2.xm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microsoft.com/office/2007/relationships/diagramDrawing" Target="diagrams/drawing2.xml"/><Relationship Id="rId27" Type="http://schemas.microsoft.com/office/2007/relationships/diagramDrawing" Target="diagrams/drawing3.xml"/><Relationship Id="rId30" Type="http://schemas.openxmlformats.org/officeDocument/2006/relationships/header" Target="header1.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Andrew\Dropbox\School\2016\DOCUMENT%20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6494C71-1E4B-4A82-BC7A-F1EC0917AD58}" type="doc">
      <dgm:prSet loTypeId="urn:microsoft.com/office/officeart/2005/8/layout/process1" loCatId="process" qsTypeId="urn:microsoft.com/office/officeart/2005/8/quickstyle/simple1" qsCatId="simple" csTypeId="urn:microsoft.com/office/officeart/2005/8/colors/accent1_2" csCatId="accent1" phldr="1"/>
      <dgm:spPr/>
    </dgm:pt>
    <dgm:pt modelId="{889C185B-0B0E-4D5F-ADAB-266B709A1AE1}">
      <dgm:prSet phldrT="[Text]" custT="1"/>
      <dgm:spPr>
        <a:solidFill>
          <a:srgbClr val="F58220"/>
        </a:solidFill>
      </dgm:spPr>
      <dgm:t>
        <a:bodyPr/>
        <a:lstStyle/>
        <a:p>
          <a:r>
            <a:rPr lang="en-US" sz="1800" u="none"/>
            <a:t>Boggle Game</a:t>
          </a:r>
        </a:p>
      </dgm:t>
    </dgm:pt>
    <dgm:pt modelId="{FDA75FD3-8083-4EA2-932B-7CAD84A0D139}" type="parTrans" cxnId="{9E04B7ED-45B2-40C4-8425-D6E472B0CE53}">
      <dgm:prSet/>
      <dgm:spPr/>
      <dgm:t>
        <a:bodyPr/>
        <a:lstStyle/>
        <a:p>
          <a:endParaRPr lang="en-US" u="none"/>
        </a:p>
      </dgm:t>
    </dgm:pt>
    <dgm:pt modelId="{A04F44B8-073F-44F0-A753-A8F971DAAC34}" type="sibTrans" cxnId="{9E04B7ED-45B2-40C4-8425-D6E472B0CE53}">
      <dgm:prSet/>
      <dgm:spPr/>
      <dgm:t>
        <a:bodyPr/>
        <a:lstStyle/>
        <a:p>
          <a:endParaRPr lang="en-US" u="none"/>
        </a:p>
      </dgm:t>
    </dgm:pt>
    <dgm:pt modelId="{CD2FD442-400F-423C-9DDB-74A2E08471C0}">
      <dgm:prSet phldrT="[Text]" custT="1"/>
      <dgm:spPr>
        <a:solidFill>
          <a:schemeClr val="accent2">
            <a:lumMod val="60000"/>
            <a:lumOff val="40000"/>
          </a:schemeClr>
        </a:solidFill>
      </dgm:spPr>
      <dgm:t>
        <a:bodyPr/>
        <a:lstStyle/>
        <a:p>
          <a:r>
            <a:rPr lang="en-US" sz="1100" u="none">
              <a:solidFill>
                <a:sysClr val="windowText" lastClr="000000"/>
              </a:solidFill>
            </a:rPr>
            <a:t>Start game</a:t>
          </a:r>
        </a:p>
      </dgm:t>
    </dgm:pt>
    <dgm:pt modelId="{398901DA-D14E-456B-9AFE-9A08F387FC0A}" type="parTrans" cxnId="{6CD90E0C-AFA9-487B-81B4-79BF7D514AFD}">
      <dgm:prSet/>
      <dgm:spPr/>
      <dgm:t>
        <a:bodyPr/>
        <a:lstStyle/>
        <a:p>
          <a:endParaRPr lang="en-US" u="none"/>
        </a:p>
      </dgm:t>
    </dgm:pt>
    <dgm:pt modelId="{C67F3C54-F4EF-4753-91E6-B6182C6C796D}" type="sibTrans" cxnId="{6CD90E0C-AFA9-487B-81B4-79BF7D514AFD}">
      <dgm:prSet/>
      <dgm:spPr/>
      <dgm:t>
        <a:bodyPr/>
        <a:lstStyle/>
        <a:p>
          <a:endParaRPr lang="en-US" u="none"/>
        </a:p>
      </dgm:t>
    </dgm:pt>
    <dgm:pt modelId="{F2D3B5CC-5AAA-42AB-B8DD-5BD31B80EA13}">
      <dgm:prSet phldrT="[Text]"/>
      <dgm:spPr>
        <a:solidFill>
          <a:schemeClr val="accent2">
            <a:lumMod val="60000"/>
            <a:lumOff val="40000"/>
          </a:schemeClr>
        </a:solidFill>
      </dgm:spPr>
      <dgm:t>
        <a:bodyPr/>
        <a:lstStyle/>
        <a:p>
          <a:r>
            <a:rPr lang="en-US" u="none">
              <a:solidFill>
                <a:sysClr val="windowText" lastClr="000000"/>
              </a:solidFill>
            </a:rPr>
            <a:t>Validate input</a:t>
          </a:r>
        </a:p>
      </dgm:t>
    </dgm:pt>
    <dgm:pt modelId="{0923A5D9-F851-4C58-B04E-5C1C269ECABE}" type="parTrans" cxnId="{825E68DE-F8F3-4656-8752-182CA7AF746A}">
      <dgm:prSet/>
      <dgm:spPr/>
      <dgm:t>
        <a:bodyPr/>
        <a:lstStyle/>
        <a:p>
          <a:endParaRPr lang="en-US" u="none"/>
        </a:p>
      </dgm:t>
    </dgm:pt>
    <dgm:pt modelId="{50F02984-C050-4F43-8073-7BAB9F61122D}" type="sibTrans" cxnId="{825E68DE-F8F3-4656-8752-182CA7AF746A}">
      <dgm:prSet/>
      <dgm:spPr>
        <a:noFill/>
        <a:ln>
          <a:noFill/>
        </a:ln>
      </dgm:spPr>
      <dgm:t>
        <a:bodyPr/>
        <a:lstStyle/>
        <a:p>
          <a:endParaRPr lang="en-US" u="none"/>
        </a:p>
      </dgm:t>
    </dgm:pt>
    <dgm:pt modelId="{7C1FC92D-DE47-4D92-8E8C-872783871739}">
      <dgm:prSet phldrT="[Text]"/>
      <dgm:spPr>
        <a:solidFill>
          <a:schemeClr val="accent2">
            <a:lumMod val="60000"/>
            <a:lumOff val="40000"/>
          </a:schemeClr>
        </a:solidFill>
      </dgm:spPr>
      <dgm:t>
        <a:bodyPr/>
        <a:lstStyle/>
        <a:p>
          <a:r>
            <a:rPr lang="en-US" sz="800" u="none">
              <a:solidFill>
                <a:sysClr val="windowText" lastClr="000000"/>
              </a:solidFill>
            </a:rPr>
            <a:t>Shuffle letters</a:t>
          </a:r>
        </a:p>
      </dgm:t>
    </dgm:pt>
    <dgm:pt modelId="{664CC3A6-560B-4D69-B79F-CFE538D34775}" type="parTrans" cxnId="{9F96A4A4-42D7-4C21-A37F-019F0E702FEA}">
      <dgm:prSet/>
      <dgm:spPr/>
      <dgm:t>
        <a:bodyPr/>
        <a:lstStyle/>
        <a:p>
          <a:endParaRPr lang="en-US" u="none"/>
        </a:p>
      </dgm:t>
    </dgm:pt>
    <dgm:pt modelId="{4E791A7B-2925-4FCB-8684-FA95F34FF6D1}" type="sibTrans" cxnId="{9F96A4A4-42D7-4C21-A37F-019F0E702FEA}">
      <dgm:prSet/>
      <dgm:spPr/>
      <dgm:t>
        <a:bodyPr/>
        <a:lstStyle/>
        <a:p>
          <a:endParaRPr lang="en-US" u="none"/>
        </a:p>
      </dgm:t>
    </dgm:pt>
    <dgm:pt modelId="{6FDDB13D-53BA-4739-8BB5-3B06F4595809}">
      <dgm:prSet phldrT="[Text]"/>
      <dgm:spPr>
        <a:solidFill>
          <a:schemeClr val="accent2">
            <a:lumMod val="60000"/>
            <a:lumOff val="40000"/>
          </a:schemeClr>
        </a:solidFill>
      </dgm:spPr>
      <dgm:t>
        <a:bodyPr/>
        <a:lstStyle/>
        <a:p>
          <a:r>
            <a:rPr lang="en-US" sz="800" u="none">
              <a:solidFill>
                <a:sysClr val="windowText" lastClr="000000"/>
              </a:solidFill>
            </a:rPr>
            <a:t>Enable input</a:t>
          </a:r>
        </a:p>
      </dgm:t>
    </dgm:pt>
    <dgm:pt modelId="{86144B4B-189B-4B34-9D52-7646F533EF2D}" type="parTrans" cxnId="{37BBF287-E939-47C5-8BDB-0423434948E9}">
      <dgm:prSet/>
      <dgm:spPr/>
      <dgm:t>
        <a:bodyPr/>
        <a:lstStyle/>
        <a:p>
          <a:endParaRPr lang="en-US" u="none"/>
        </a:p>
      </dgm:t>
    </dgm:pt>
    <dgm:pt modelId="{78484676-8199-4A54-8BB7-F305F57BE824}" type="sibTrans" cxnId="{37BBF287-E939-47C5-8BDB-0423434948E9}">
      <dgm:prSet/>
      <dgm:spPr/>
      <dgm:t>
        <a:bodyPr/>
        <a:lstStyle/>
        <a:p>
          <a:endParaRPr lang="en-US" u="none"/>
        </a:p>
      </dgm:t>
    </dgm:pt>
    <dgm:pt modelId="{F49D608D-950F-4DC8-BF15-041750337848}">
      <dgm:prSet phldrT="[Text]"/>
      <dgm:spPr>
        <a:solidFill>
          <a:schemeClr val="accent2">
            <a:lumMod val="60000"/>
            <a:lumOff val="40000"/>
          </a:schemeClr>
        </a:solidFill>
      </dgm:spPr>
      <dgm:t>
        <a:bodyPr/>
        <a:lstStyle/>
        <a:p>
          <a:r>
            <a:rPr lang="en-US" sz="800" u="none">
              <a:solidFill>
                <a:sysClr val="windowText" lastClr="000000"/>
              </a:solidFill>
            </a:rPr>
            <a:t>Start timer</a:t>
          </a:r>
        </a:p>
      </dgm:t>
    </dgm:pt>
    <dgm:pt modelId="{A1885978-746C-4B99-B2EF-3ED6DF0EE123}" type="parTrans" cxnId="{03A2046B-AEF5-431A-92EA-F7CA9C4048DA}">
      <dgm:prSet/>
      <dgm:spPr/>
      <dgm:t>
        <a:bodyPr/>
        <a:lstStyle/>
        <a:p>
          <a:endParaRPr lang="en-US" u="none"/>
        </a:p>
      </dgm:t>
    </dgm:pt>
    <dgm:pt modelId="{FD8E2F82-25CD-44E3-9892-2FE2DD0AAF6F}" type="sibTrans" cxnId="{03A2046B-AEF5-431A-92EA-F7CA9C4048DA}">
      <dgm:prSet/>
      <dgm:spPr/>
      <dgm:t>
        <a:bodyPr/>
        <a:lstStyle/>
        <a:p>
          <a:endParaRPr lang="en-US" u="none"/>
        </a:p>
      </dgm:t>
    </dgm:pt>
    <dgm:pt modelId="{0A947893-CFC8-404D-95A7-3F26CDDA4F7B}">
      <dgm:prSet phldrT="[Text]" custT="1"/>
      <dgm:spPr>
        <a:solidFill>
          <a:schemeClr val="accent2">
            <a:lumMod val="60000"/>
            <a:lumOff val="40000"/>
          </a:schemeClr>
        </a:solidFill>
      </dgm:spPr>
      <dgm:t>
        <a:bodyPr/>
        <a:lstStyle/>
        <a:p>
          <a:r>
            <a:rPr lang="en-US" sz="900" u="none">
              <a:solidFill>
                <a:sysClr val="windowText" lastClr="000000"/>
              </a:solidFill>
            </a:rPr>
            <a:t>(when time up)</a:t>
          </a:r>
          <a:br>
            <a:rPr lang="en-US" sz="1200" u="none">
              <a:solidFill>
                <a:sysClr val="windowText" lastClr="000000"/>
              </a:solidFill>
            </a:rPr>
          </a:br>
          <a:r>
            <a:rPr lang="en-US" sz="1200" u="none">
              <a:solidFill>
                <a:sysClr val="windowText" lastClr="000000"/>
              </a:solidFill>
            </a:rPr>
            <a:t>Stop game</a:t>
          </a:r>
        </a:p>
      </dgm:t>
    </dgm:pt>
    <dgm:pt modelId="{44A7093C-0D68-4516-B7A1-B6235B2772A1}" type="parTrans" cxnId="{9683A2A0-7F84-47D2-BFDF-4219E1F46CB3}">
      <dgm:prSet/>
      <dgm:spPr/>
      <dgm:t>
        <a:bodyPr/>
        <a:lstStyle/>
        <a:p>
          <a:endParaRPr lang="en-US" u="none"/>
        </a:p>
      </dgm:t>
    </dgm:pt>
    <dgm:pt modelId="{5E87D7F8-8975-4309-8A39-2796E7E053BB}" type="sibTrans" cxnId="{9683A2A0-7F84-47D2-BFDF-4219E1F46CB3}">
      <dgm:prSet/>
      <dgm:spPr/>
      <dgm:t>
        <a:bodyPr/>
        <a:lstStyle/>
        <a:p>
          <a:endParaRPr lang="en-US" u="none"/>
        </a:p>
      </dgm:t>
    </dgm:pt>
    <dgm:pt modelId="{989FEEE7-4B3C-443C-9E6C-3CF40FADC0DF}">
      <dgm:prSet phldrT="[Text]"/>
      <dgm:spPr>
        <a:solidFill>
          <a:schemeClr val="accent2">
            <a:lumMod val="60000"/>
            <a:lumOff val="40000"/>
          </a:schemeClr>
        </a:solidFill>
      </dgm:spPr>
      <dgm:t>
        <a:bodyPr/>
        <a:lstStyle/>
        <a:p>
          <a:r>
            <a:rPr lang="en-US" sz="900" u="none">
              <a:solidFill>
                <a:sysClr val="windowText" lastClr="000000"/>
              </a:solidFill>
            </a:rPr>
            <a:t>Disable input</a:t>
          </a:r>
        </a:p>
      </dgm:t>
    </dgm:pt>
    <dgm:pt modelId="{9635097B-BF41-4A43-A0B8-676D09F108C0}" type="parTrans" cxnId="{2C9E466E-3310-449A-A8AB-F0B5B859E13D}">
      <dgm:prSet/>
      <dgm:spPr/>
      <dgm:t>
        <a:bodyPr/>
        <a:lstStyle/>
        <a:p>
          <a:endParaRPr lang="en-US" u="none"/>
        </a:p>
      </dgm:t>
    </dgm:pt>
    <dgm:pt modelId="{9612BE3A-0609-4EF9-8BD3-5E6BCA45382B}" type="sibTrans" cxnId="{2C9E466E-3310-449A-A8AB-F0B5B859E13D}">
      <dgm:prSet/>
      <dgm:spPr/>
      <dgm:t>
        <a:bodyPr/>
        <a:lstStyle/>
        <a:p>
          <a:endParaRPr lang="en-US" u="none"/>
        </a:p>
      </dgm:t>
    </dgm:pt>
    <dgm:pt modelId="{82170EDE-E473-4526-A251-C8B9360D161F}">
      <dgm:prSet phldrT="[Text]"/>
      <dgm:spPr>
        <a:solidFill>
          <a:schemeClr val="accent2">
            <a:lumMod val="60000"/>
            <a:lumOff val="40000"/>
          </a:schemeClr>
        </a:solidFill>
      </dgm:spPr>
      <dgm:t>
        <a:bodyPr/>
        <a:lstStyle/>
        <a:p>
          <a:r>
            <a:rPr lang="en-US" sz="900" u="none">
              <a:solidFill>
                <a:sysClr val="windowText" lastClr="000000"/>
              </a:solidFill>
            </a:rPr>
            <a:t>Stop timer</a:t>
          </a:r>
        </a:p>
      </dgm:t>
    </dgm:pt>
    <dgm:pt modelId="{8FD9BAED-2B53-46AD-A59F-86BE1CCF61F6}" type="parTrans" cxnId="{A96AAF0D-4636-4084-8947-5DBFB979A11A}">
      <dgm:prSet/>
      <dgm:spPr/>
      <dgm:t>
        <a:bodyPr/>
        <a:lstStyle/>
        <a:p>
          <a:endParaRPr lang="en-US" u="none"/>
        </a:p>
      </dgm:t>
    </dgm:pt>
    <dgm:pt modelId="{EF2097A7-470B-4639-B35E-A387D3BCAC62}" type="sibTrans" cxnId="{A96AAF0D-4636-4084-8947-5DBFB979A11A}">
      <dgm:prSet/>
      <dgm:spPr/>
      <dgm:t>
        <a:bodyPr/>
        <a:lstStyle/>
        <a:p>
          <a:endParaRPr lang="en-US" u="none"/>
        </a:p>
      </dgm:t>
    </dgm:pt>
    <dgm:pt modelId="{8DDDFC7E-5519-4782-B2BD-0F259B2BC40E}">
      <dgm:prSet phldrT="[Text]"/>
      <dgm:spPr>
        <a:solidFill>
          <a:schemeClr val="accent2">
            <a:lumMod val="60000"/>
            <a:lumOff val="40000"/>
          </a:schemeClr>
        </a:solidFill>
      </dgm:spPr>
      <dgm:t>
        <a:bodyPr/>
        <a:lstStyle/>
        <a:p>
          <a:r>
            <a:rPr lang="en-US" u="none">
              <a:solidFill>
                <a:sysClr val="windowText" lastClr="000000"/>
              </a:solidFill>
            </a:rPr>
            <a:t>Show player score</a:t>
          </a:r>
        </a:p>
      </dgm:t>
    </dgm:pt>
    <dgm:pt modelId="{BDBE9364-39F3-401F-A423-86A00B45C8CF}" type="parTrans" cxnId="{F56D8411-A45D-4083-BE1B-9075E9FD4FC0}">
      <dgm:prSet/>
      <dgm:spPr/>
      <dgm:t>
        <a:bodyPr/>
        <a:lstStyle/>
        <a:p>
          <a:endParaRPr lang="en-US" u="none"/>
        </a:p>
      </dgm:t>
    </dgm:pt>
    <dgm:pt modelId="{A0E0E52D-2D15-48F6-B41C-78CDCF69DB0D}" type="sibTrans" cxnId="{F56D8411-A45D-4083-BE1B-9075E9FD4FC0}">
      <dgm:prSet/>
      <dgm:spPr/>
      <dgm:t>
        <a:bodyPr/>
        <a:lstStyle/>
        <a:p>
          <a:endParaRPr lang="en-US" u="none"/>
        </a:p>
      </dgm:t>
    </dgm:pt>
    <dgm:pt modelId="{5A79AACD-6835-4638-9714-3076E071208B}" type="pres">
      <dgm:prSet presAssocID="{46494C71-1E4B-4A82-BC7A-F1EC0917AD58}" presName="Name0" presStyleCnt="0">
        <dgm:presLayoutVars>
          <dgm:dir/>
          <dgm:resizeHandles val="exact"/>
        </dgm:presLayoutVars>
      </dgm:prSet>
      <dgm:spPr/>
    </dgm:pt>
    <dgm:pt modelId="{8AC9164E-BFA4-4761-9E8D-CD7FB5C797B4}" type="pres">
      <dgm:prSet presAssocID="{889C185B-0B0E-4D5F-ADAB-266B709A1AE1}" presName="node" presStyleLbl="node1" presStyleIdx="0" presStyleCnt="5">
        <dgm:presLayoutVars>
          <dgm:bulletEnabled val="1"/>
        </dgm:presLayoutVars>
      </dgm:prSet>
      <dgm:spPr/>
    </dgm:pt>
    <dgm:pt modelId="{920B7AB5-EC51-42EE-B5B6-7F50A963F65F}" type="pres">
      <dgm:prSet presAssocID="{A04F44B8-073F-44F0-A753-A8F971DAAC34}" presName="sibTrans" presStyleLbl="sibTrans2D1" presStyleIdx="0" presStyleCnt="4"/>
      <dgm:spPr/>
    </dgm:pt>
    <dgm:pt modelId="{EBCAD652-3B1D-42C3-A15C-17143BB9366B}" type="pres">
      <dgm:prSet presAssocID="{A04F44B8-073F-44F0-A753-A8F971DAAC34}" presName="connectorText" presStyleLbl="sibTrans2D1" presStyleIdx="0" presStyleCnt="4"/>
      <dgm:spPr/>
    </dgm:pt>
    <dgm:pt modelId="{A4FCD097-D8BD-4FB6-894E-F2278DBB07FB}" type="pres">
      <dgm:prSet presAssocID="{CD2FD442-400F-423C-9DDB-74A2E08471C0}" presName="node" presStyleLbl="node1" presStyleIdx="1" presStyleCnt="5">
        <dgm:presLayoutVars>
          <dgm:bulletEnabled val="1"/>
        </dgm:presLayoutVars>
      </dgm:prSet>
      <dgm:spPr/>
    </dgm:pt>
    <dgm:pt modelId="{187DA66C-DD8F-44DF-B81E-5B75D034554A}" type="pres">
      <dgm:prSet presAssocID="{C67F3C54-F4EF-4753-91E6-B6182C6C796D}" presName="sibTrans" presStyleLbl="sibTrans2D1" presStyleIdx="1" presStyleCnt="4"/>
      <dgm:spPr/>
    </dgm:pt>
    <dgm:pt modelId="{626BECC3-C03E-4F2A-9CB1-238AE2F5EB71}" type="pres">
      <dgm:prSet presAssocID="{C67F3C54-F4EF-4753-91E6-B6182C6C796D}" presName="connectorText" presStyleLbl="sibTrans2D1" presStyleIdx="1" presStyleCnt="4"/>
      <dgm:spPr/>
    </dgm:pt>
    <dgm:pt modelId="{2C54AB2A-C118-43F9-9B42-4DFDB9CACB9D}" type="pres">
      <dgm:prSet presAssocID="{F2D3B5CC-5AAA-42AB-B8DD-5BD31B80EA13}" presName="node" presStyleLbl="node1" presStyleIdx="2" presStyleCnt="5">
        <dgm:presLayoutVars>
          <dgm:bulletEnabled val="1"/>
        </dgm:presLayoutVars>
      </dgm:prSet>
      <dgm:spPr/>
    </dgm:pt>
    <dgm:pt modelId="{3554270C-B4E9-40B7-B6F9-27B00AF343E2}" type="pres">
      <dgm:prSet presAssocID="{50F02984-C050-4F43-8073-7BAB9F61122D}" presName="sibTrans" presStyleLbl="sibTrans2D1" presStyleIdx="2" presStyleCnt="4"/>
      <dgm:spPr/>
    </dgm:pt>
    <dgm:pt modelId="{D89F68A7-DFE7-4373-8577-C5AAD2E3F295}" type="pres">
      <dgm:prSet presAssocID="{50F02984-C050-4F43-8073-7BAB9F61122D}" presName="connectorText" presStyleLbl="sibTrans2D1" presStyleIdx="2" presStyleCnt="4"/>
      <dgm:spPr/>
    </dgm:pt>
    <dgm:pt modelId="{501AE39E-B82B-4B77-A98F-EB0F24B827AE}" type="pres">
      <dgm:prSet presAssocID="{0A947893-CFC8-404D-95A7-3F26CDDA4F7B}" presName="node" presStyleLbl="node1" presStyleIdx="3" presStyleCnt="5">
        <dgm:presLayoutVars>
          <dgm:bulletEnabled val="1"/>
        </dgm:presLayoutVars>
      </dgm:prSet>
      <dgm:spPr/>
    </dgm:pt>
    <dgm:pt modelId="{DFB98A28-60D4-4D85-A5DB-B093A0F2A604}" type="pres">
      <dgm:prSet presAssocID="{5E87D7F8-8975-4309-8A39-2796E7E053BB}" presName="sibTrans" presStyleLbl="sibTrans2D1" presStyleIdx="3" presStyleCnt="4"/>
      <dgm:spPr/>
    </dgm:pt>
    <dgm:pt modelId="{67FEA031-61ED-4640-ACEE-3EBC1EBD17DD}" type="pres">
      <dgm:prSet presAssocID="{5E87D7F8-8975-4309-8A39-2796E7E053BB}" presName="connectorText" presStyleLbl="sibTrans2D1" presStyleIdx="3" presStyleCnt="4"/>
      <dgm:spPr/>
    </dgm:pt>
    <dgm:pt modelId="{FFAD4A36-3DEE-4D13-BC7A-3FDF6F2A937C}" type="pres">
      <dgm:prSet presAssocID="{8DDDFC7E-5519-4782-B2BD-0F259B2BC40E}" presName="node" presStyleLbl="node1" presStyleIdx="4" presStyleCnt="5">
        <dgm:presLayoutVars>
          <dgm:bulletEnabled val="1"/>
        </dgm:presLayoutVars>
      </dgm:prSet>
      <dgm:spPr/>
    </dgm:pt>
  </dgm:ptLst>
  <dgm:cxnLst>
    <dgm:cxn modelId="{4094523B-49C4-4C6E-B5EB-7FDB8A85757E}" type="presOf" srcId="{CD2FD442-400F-423C-9DDB-74A2E08471C0}" destId="{A4FCD097-D8BD-4FB6-894E-F2278DBB07FB}" srcOrd="0" destOrd="0" presId="urn:microsoft.com/office/officeart/2005/8/layout/process1"/>
    <dgm:cxn modelId="{6CD90E0C-AFA9-487B-81B4-79BF7D514AFD}" srcId="{46494C71-1E4B-4A82-BC7A-F1EC0917AD58}" destId="{CD2FD442-400F-423C-9DDB-74A2E08471C0}" srcOrd="1" destOrd="0" parTransId="{398901DA-D14E-456B-9AFE-9A08F387FC0A}" sibTransId="{C67F3C54-F4EF-4753-91E6-B6182C6C796D}"/>
    <dgm:cxn modelId="{8D57FEF0-6E73-487F-9814-8E769B285E4A}" type="presOf" srcId="{A04F44B8-073F-44F0-A753-A8F971DAAC34}" destId="{EBCAD652-3B1D-42C3-A15C-17143BB9366B}" srcOrd="1" destOrd="0" presId="urn:microsoft.com/office/officeart/2005/8/layout/process1"/>
    <dgm:cxn modelId="{6FFFB1B3-96ED-4F97-908E-ADBA850D12DA}" type="presOf" srcId="{8DDDFC7E-5519-4782-B2BD-0F259B2BC40E}" destId="{FFAD4A36-3DEE-4D13-BC7A-3FDF6F2A937C}" srcOrd="0" destOrd="0" presId="urn:microsoft.com/office/officeart/2005/8/layout/process1"/>
    <dgm:cxn modelId="{F6BA1F70-0796-4DEB-807D-9C20CB953E2D}" type="presOf" srcId="{F2D3B5CC-5AAA-42AB-B8DD-5BD31B80EA13}" destId="{2C54AB2A-C118-43F9-9B42-4DFDB9CACB9D}" srcOrd="0" destOrd="0" presId="urn:microsoft.com/office/officeart/2005/8/layout/process1"/>
    <dgm:cxn modelId="{03A2046B-AEF5-431A-92EA-F7CA9C4048DA}" srcId="{CD2FD442-400F-423C-9DDB-74A2E08471C0}" destId="{F49D608D-950F-4DC8-BF15-041750337848}" srcOrd="2" destOrd="0" parTransId="{A1885978-746C-4B99-B2EF-3ED6DF0EE123}" sibTransId="{FD8E2F82-25CD-44E3-9892-2FE2DD0AAF6F}"/>
    <dgm:cxn modelId="{825E68DE-F8F3-4656-8752-182CA7AF746A}" srcId="{46494C71-1E4B-4A82-BC7A-F1EC0917AD58}" destId="{F2D3B5CC-5AAA-42AB-B8DD-5BD31B80EA13}" srcOrd="2" destOrd="0" parTransId="{0923A5D9-F851-4C58-B04E-5C1C269ECABE}" sibTransId="{50F02984-C050-4F43-8073-7BAB9F61122D}"/>
    <dgm:cxn modelId="{37BBF287-E939-47C5-8BDB-0423434948E9}" srcId="{CD2FD442-400F-423C-9DDB-74A2E08471C0}" destId="{6FDDB13D-53BA-4739-8BB5-3B06F4595809}" srcOrd="1" destOrd="0" parTransId="{86144B4B-189B-4B34-9D52-7646F533EF2D}" sibTransId="{78484676-8199-4A54-8BB7-F305F57BE824}"/>
    <dgm:cxn modelId="{837738ED-D1AD-492C-A2F5-F5CD16805348}" type="presOf" srcId="{A04F44B8-073F-44F0-A753-A8F971DAAC34}" destId="{920B7AB5-EC51-42EE-B5B6-7F50A963F65F}" srcOrd="0" destOrd="0" presId="urn:microsoft.com/office/officeart/2005/8/layout/process1"/>
    <dgm:cxn modelId="{AFCAFE8D-CB47-4219-93B7-2993B7589B04}" type="presOf" srcId="{889C185B-0B0E-4D5F-ADAB-266B709A1AE1}" destId="{8AC9164E-BFA4-4761-9E8D-CD7FB5C797B4}" srcOrd="0" destOrd="0" presId="urn:microsoft.com/office/officeart/2005/8/layout/process1"/>
    <dgm:cxn modelId="{9BB846FC-0DAF-4692-909C-2BD80D6EF239}" type="presOf" srcId="{50F02984-C050-4F43-8073-7BAB9F61122D}" destId="{D89F68A7-DFE7-4373-8577-C5AAD2E3F295}" srcOrd="1" destOrd="0" presId="urn:microsoft.com/office/officeart/2005/8/layout/process1"/>
    <dgm:cxn modelId="{9E04B7ED-45B2-40C4-8425-D6E472B0CE53}" srcId="{46494C71-1E4B-4A82-BC7A-F1EC0917AD58}" destId="{889C185B-0B0E-4D5F-ADAB-266B709A1AE1}" srcOrd="0" destOrd="0" parTransId="{FDA75FD3-8083-4EA2-932B-7CAD84A0D139}" sibTransId="{A04F44B8-073F-44F0-A753-A8F971DAAC34}"/>
    <dgm:cxn modelId="{9E75D4D6-7D11-4499-AC94-56DC2701F116}" type="presOf" srcId="{C67F3C54-F4EF-4753-91E6-B6182C6C796D}" destId="{626BECC3-C03E-4F2A-9CB1-238AE2F5EB71}" srcOrd="1" destOrd="0" presId="urn:microsoft.com/office/officeart/2005/8/layout/process1"/>
    <dgm:cxn modelId="{9683A2A0-7F84-47D2-BFDF-4219E1F46CB3}" srcId="{46494C71-1E4B-4A82-BC7A-F1EC0917AD58}" destId="{0A947893-CFC8-404D-95A7-3F26CDDA4F7B}" srcOrd="3" destOrd="0" parTransId="{44A7093C-0D68-4516-B7A1-B6235B2772A1}" sibTransId="{5E87D7F8-8975-4309-8A39-2796E7E053BB}"/>
    <dgm:cxn modelId="{2C9E466E-3310-449A-A8AB-F0B5B859E13D}" srcId="{0A947893-CFC8-404D-95A7-3F26CDDA4F7B}" destId="{989FEEE7-4B3C-443C-9E6C-3CF40FADC0DF}" srcOrd="0" destOrd="0" parTransId="{9635097B-BF41-4A43-A0B8-676D09F108C0}" sibTransId="{9612BE3A-0609-4EF9-8BD3-5E6BCA45382B}"/>
    <dgm:cxn modelId="{21C57212-5FD9-4C6B-A1F8-9C555A3F4B21}" type="presOf" srcId="{7C1FC92D-DE47-4D92-8E8C-872783871739}" destId="{A4FCD097-D8BD-4FB6-894E-F2278DBB07FB}" srcOrd="0" destOrd="1" presId="urn:microsoft.com/office/officeart/2005/8/layout/process1"/>
    <dgm:cxn modelId="{555EB4E3-A231-42F6-87F6-3F274E92CEB6}" type="presOf" srcId="{5E87D7F8-8975-4309-8A39-2796E7E053BB}" destId="{67FEA031-61ED-4640-ACEE-3EBC1EBD17DD}" srcOrd="1" destOrd="0" presId="urn:microsoft.com/office/officeart/2005/8/layout/process1"/>
    <dgm:cxn modelId="{A96AAF0D-4636-4084-8947-5DBFB979A11A}" srcId="{0A947893-CFC8-404D-95A7-3F26CDDA4F7B}" destId="{82170EDE-E473-4526-A251-C8B9360D161F}" srcOrd="1" destOrd="0" parTransId="{8FD9BAED-2B53-46AD-A59F-86BE1CCF61F6}" sibTransId="{EF2097A7-470B-4639-B35E-A387D3BCAC62}"/>
    <dgm:cxn modelId="{8C72FFDB-72B4-4C9B-A102-9F68E2938D72}" type="presOf" srcId="{6FDDB13D-53BA-4739-8BB5-3B06F4595809}" destId="{A4FCD097-D8BD-4FB6-894E-F2278DBB07FB}" srcOrd="0" destOrd="2" presId="urn:microsoft.com/office/officeart/2005/8/layout/process1"/>
    <dgm:cxn modelId="{E3C20E72-E953-44E5-9510-744C1CBE331A}" type="presOf" srcId="{F49D608D-950F-4DC8-BF15-041750337848}" destId="{A4FCD097-D8BD-4FB6-894E-F2278DBB07FB}" srcOrd="0" destOrd="3" presId="urn:microsoft.com/office/officeart/2005/8/layout/process1"/>
    <dgm:cxn modelId="{142CF4C5-A19A-4352-B40B-5662D957EB75}" type="presOf" srcId="{C67F3C54-F4EF-4753-91E6-B6182C6C796D}" destId="{187DA66C-DD8F-44DF-B81E-5B75D034554A}" srcOrd="0" destOrd="0" presId="urn:microsoft.com/office/officeart/2005/8/layout/process1"/>
    <dgm:cxn modelId="{074CBDAC-C3C9-4525-96FA-D6A161C7AE9B}" type="presOf" srcId="{82170EDE-E473-4526-A251-C8B9360D161F}" destId="{501AE39E-B82B-4B77-A98F-EB0F24B827AE}" srcOrd="0" destOrd="2" presId="urn:microsoft.com/office/officeart/2005/8/layout/process1"/>
    <dgm:cxn modelId="{550C3081-5DEB-4EE6-8BE5-FD20892D03CD}" type="presOf" srcId="{46494C71-1E4B-4A82-BC7A-F1EC0917AD58}" destId="{5A79AACD-6835-4638-9714-3076E071208B}" srcOrd="0" destOrd="0" presId="urn:microsoft.com/office/officeart/2005/8/layout/process1"/>
    <dgm:cxn modelId="{9F96A4A4-42D7-4C21-A37F-019F0E702FEA}" srcId="{CD2FD442-400F-423C-9DDB-74A2E08471C0}" destId="{7C1FC92D-DE47-4D92-8E8C-872783871739}" srcOrd="0" destOrd="0" parTransId="{664CC3A6-560B-4D69-B79F-CFE538D34775}" sibTransId="{4E791A7B-2925-4FCB-8684-FA95F34FF6D1}"/>
    <dgm:cxn modelId="{7FC4A15F-58B6-41EB-8F94-AF3A1F599FE9}" type="presOf" srcId="{5E87D7F8-8975-4309-8A39-2796E7E053BB}" destId="{DFB98A28-60D4-4D85-A5DB-B093A0F2A604}" srcOrd="0" destOrd="0" presId="urn:microsoft.com/office/officeart/2005/8/layout/process1"/>
    <dgm:cxn modelId="{5270840F-A901-4344-9351-964A5D3D1B1E}" type="presOf" srcId="{50F02984-C050-4F43-8073-7BAB9F61122D}" destId="{3554270C-B4E9-40B7-B6F9-27B00AF343E2}" srcOrd="0" destOrd="0" presId="urn:microsoft.com/office/officeart/2005/8/layout/process1"/>
    <dgm:cxn modelId="{D08E9FC1-C4DC-4587-8D76-12B88C5002DC}" type="presOf" srcId="{0A947893-CFC8-404D-95A7-3F26CDDA4F7B}" destId="{501AE39E-B82B-4B77-A98F-EB0F24B827AE}" srcOrd="0" destOrd="0" presId="urn:microsoft.com/office/officeart/2005/8/layout/process1"/>
    <dgm:cxn modelId="{F56D8411-A45D-4083-BE1B-9075E9FD4FC0}" srcId="{46494C71-1E4B-4A82-BC7A-F1EC0917AD58}" destId="{8DDDFC7E-5519-4782-B2BD-0F259B2BC40E}" srcOrd="4" destOrd="0" parTransId="{BDBE9364-39F3-401F-A423-86A00B45C8CF}" sibTransId="{A0E0E52D-2D15-48F6-B41C-78CDCF69DB0D}"/>
    <dgm:cxn modelId="{B28CD3CB-7BEC-4352-8A5A-4BEDCD462109}" type="presOf" srcId="{989FEEE7-4B3C-443C-9E6C-3CF40FADC0DF}" destId="{501AE39E-B82B-4B77-A98F-EB0F24B827AE}" srcOrd="0" destOrd="1" presId="urn:microsoft.com/office/officeart/2005/8/layout/process1"/>
    <dgm:cxn modelId="{D5FDEF98-39CF-4C90-8331-FD06E7BD02FD}" type="presParOf" srcId="{5A79AACD-6835-4638-9714-3076E071208B}" destId="{8AC9164E-BFA4-4761-9E8D-CD7FB5C797B4}" srcOrd="0" destOrd="0" presId="urn:microsoft.com/office/officeart/2005/8/layout/process1"/>
    <dgm:cxn modelId="{85598E89-CF42-4E8C-9951-B16B5C726FD5}" type="presParOf" srcId="{5A79AACD-6835-4638-9714-3076E071208B}" destId="{920B7AB5-EC51-42EE-B5B6-7F50A963F65F}" srcOrd="1" destOrd="0" presId="urn:microsoft.com/office/officeart/2005/8/layout/process1"/>
    <dgm:cxn modelId="{64D0629D-07C0-4A68-8FDD-27732158AB18}" type="presParOf" srcId="{920B7AB5-EC51-42EE-B5B6-7F50A963F65F}" destId="{EBCAD652-3B1D-42C3-A15C-17143BB9366B}" srcOrd="0" destOrd="0" presId="urn:microsoft.com/office/officeart/2005/8/layout/process1"/>
    <dgm:cxn modelId="{3F8FBE6A-C3D4-4C54-9A71-E4C811E314F4}" type="presParOf" srcId="{5A79AACD-6835-4638-9714-3076E071208B}" destId="{A4FCD097-D8BD-4FB6-894E-F2278DBB07FB}" srcOrd="2" destOrd="0" presId="urn:microsoft.com/office/officeart/2005/8/layout/process1"/>
    <dgm:cxn modelId="{EB0A0575-A4D6-457B-87BF-0F2F474B66A2}" type="presParOf" srcId="{5A79AACD-6835-4638-9714-3076E071208B}" destId="{187DA66C-DD8F-44DF-B81E-5B75D034554A}" srcOrd="3" destOrd="0" presId="urn:microsoft.com/office/officeart/2005/8/layout/process1"/>
    <dgm:cxn modelId="{D96212EB-566B-4CEC-8F1A-291C322D19F9}" type="presParOf" srcId="{187DA66C-DD8F-44DF-B81E-5B75D034554A}" destId="{626BECC3-C03E-4F2A-9CB1-238AE2F5EB71}" srcOrd="0" destOrd="0" presId="urn:microsoft.com/office/officeart/2005/8/layout/process1"/>
    <dgm:cxn modelId="{AAEF9F7A-265D-4D6F-8D11-2967906978BC}" type="presParOf" srcId="{5A79AACD-6835-4638-9714-3076E071208B}" destId="{2C54AB2A-C118-43F9-9B42-4DFDB9CACB9D}" srcOrd="4" destOrd="0" presId="urn:microsoft.com/office/officeart/2005/8/layout/process1"/>
    <dgm:cxn modelId="{3E5F0964-96D9-4E05-8BB6-7CC268881BBF}" type="presParOf" srcId="{5A79AACD-6835-4638-9714-3076E071208B}" destId="{3554270C-B4E9-40B7-B6F9-27B00AF343E2}" srcOrd="5" destOrd="0" presId="urn:microsoft.com/office/officeart/2005/8/layout/process1"/>
    <dgm:cxn modelId="{DA94AF56-4407-4443-A1D6-D9E4EACCDE4E}" type="presParOf" srcId="{3554270C-B4E9-40B7-B6F9-27B00AF343E2}" destId="{D89F68A7-DFE7-4373-8577-C5AAD2E3F295}" srcOrd="0" destOrd="0" presId="urn:microsoft.com/office/officeart/2005/8/layout/process1"/>
    <dgm:cxn modelId="{656B361F-F4D3-42DB-BC0D-056F230482C2}" type="presParOf" srcId="{5A79AACD-6835-4638-9714-3076E071208B}" destId="{501AE39E-B82B-4B77-A98F-EB0F24B827AE}" srcOrd="6" destOrd="0" presId="urn:microsoft.com/office/officeart/2005/8/layout/process1"/>
    <dgm:cxn modelId="{09425247-90B8-4326-8BD4-CCF1C3957052}" type="presParOf" srcId="{5A79AACD-6835-4638-9714-3076E071208B}" destId="{DFB98A28-60D4-4D85-A5DB-B093A0F2A604}" srcOrd="7" destOrd="0" presId="urn:microsoft.com/office/officeart/2005/8/layout/process1"/>
    <dgm:cxn modelId="{F1AC11D0-273E-4414-8D80-AA1D69AD7B08}" type="presParOf" srcId="{DFB98A28-60D4-4D85-A5DB-B093A0F2A604}" destId="{67FEA031-61ED-4640-ACEE-3EBC1EBD17DD}" srcOrd="0" destOrd="0" presId="urn:microsoft.com/office/officeart/2005/8/layout/process1"/>
    <dgm:cxn modelId="{0F613227-3A99-43DC-B9DF-46F6FF14AB65}" type="presParOf" srcId="{5A79AACD-6835-4638-9714-3076E071208B}" destId="{FFAD4A36-3DEE-4D13-BC7A-3FDF6F2A937C}" srcOrd="8" destOrd="0" presId="urn:microsoft.com/office/officeart/2005/8/layout/process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C2534BE-3429-4906-AA58-4BDE0A859C55}" type="doc">
      <dgm:prSet loTypeId="urn:microsoft.com/office/officeart/2005/8/layout/process1" loCatId="process" qsTypeId="urn:microsoft.com/office/officeart/2005/8/quickstyle/simple1" qsCatId="simple" csTypeId="urn:microsoft.com/office/officeart/2005/8/colors/accent1_2" csCatId="accent1" phldr="1"/>
      <dgm:spPr/>
    </dgm:pt>
    <dgm:pt modelId="{3ED01824-6151-4D52-ABD0-32970413FD2A}">
      <dgm:prSet phldrT="[Text]" custT="1"/>
      <dgm:spPr>
        <a:solidFill>
          <a:srgbClr val="F58220"/>
        </a:solidFill>
      </dgm:spPr>
      <dgm:t>
        <a:bodyPr/>
        <a:lstStyle/>
        <a:p>
          <a:r>
            <a:rPr lang="en-US" sz="1800"/>
            <a:t>Sub</a:t>
          </a:r>
          <a:endParaRPr lang="en-US" sz="2000"/>
        </a:p>
        <a:p>
          <a:r>
            <a:rPr lang="en-US" sz="1400">
              <a:latin typeface="Consolas" panose="020B0609020204030204" pitchFamily="49" charset="0"/>
              <a:cs typeface="Consolas" panose="020B0609020204030204" pitchFamily="49" charset="0"/>
            </a:rPr>
            <a:t>Shuffle</a:t>
          </a:r>
          <a:endParaRPr lang="en-US" sz="2300">
            <a:latin typeface="Consolas" panose="020B0609020204030204" pitchFamily="49" charset="0"/>
            <a:cs typeface="Consolas" panose="020B0609020204030204" pitchFamily="49" charset="0"/>
          </a:endParaRPr>
        </a:p>
      </dgm:t>
    </dgm:pt>
    <dgm:pt modelId="{F6C445DE-C86D-4B38-A846-3BF2CE2FAA76}" type="parTrans" cxnId="{DED45943-4283-418F-8760-6347C1BADE6F}">
      <dgm:prSet/>
      <dgm:spPr/>
      <dgm:t>
        <a:bodyPr/>
        <a:lstStyle/>
        <a:p>
          <a:endParaRPr lang="en-US"/>
        </a:p>
      </dgm:t>
    </dgm:pt>
    <dgm:pt modelId="{B17594CA-BB95-458B-8203-B28D8454CE1A}" type="sibTrans" cxnId="{DED45943-4283-418F-8760-6347C1BADE6F}">
      <dgm:prSet/>
      <dgm:spPr/>
      <dgm:t>
        <a:bodyPr/>
        <a:lstStyle/>
        <a:p>
          <a:endParaRPr lang="en-US"/>
        </a:p>
      </dgm:t>
    </dgm:pt>
    <dgm:pt modelId="{1F789B3A-47A8-4E5B-9F95-4CECCB316BF2}">
      <dgm:prSet phldrT="[Text]"/>
      <dgm:spPr>
        <a:solidFill>
          <a:schemeClr val="accent2">
            <a:lumMod val="60000"/>
            <a:lumOff val="40000"/>
          </a:schemeClr>
        </a:solidFill>
      </dgm:spPr>
      <dgm:t>
        <a:bodyPr/>
        <a:lstStyle/>
        <a:p>
          <a:r>
            <a:rPr lang="en-US">
              <a:solidFill>
                <a:sysClr val="windowText" lastClr="000000"/>
              </a:solidFill>
            </a:rPr>
            <a:t>Create a list of numbers from 1 to 16</a:t>
          </a:r>
        </a:p>
      </dgm:t>
    </dgm:pt>
    <dgm:pt modelId="{2FF0FF48-5A46-4ADD-9C93-C05F5FEC3C0C}" type="parTrans" cxnId="{E9383D7E-580C-47C6-B851-5DDE0E72AB3C}">
      <dgm:prSet/>
      <dgm:spPr/>
      <dgm:t>
        <a:bodyPr/>
        <a:lstStyle/>
        <a:p>
          <a:endParaRPr lang="en-US"/>
        </a:p>
      </dgm:t>
    </dgm:pt>
    <dgm:pt modelId="{384BA866-2D14-41B5-8C6A-BB43DB3AE2B4}" type="sibTrans" cxnId="{E9383D7E-580C-47C6-B851-5DDE0E72AB3C}">
      <dgm:prSet/>
      <dgm:spPr/>
      <dgm:t>
        <a:bodyPr/>
        <a:lstStyle/>
        <a:p>
          <a:endParaRPr lang="en-US"/>
        </a:p>
      </dgm:t>
    </dgm:pt>
    <dgm:pt modelId="{E9EE74C9-0C40-47D1-A1F5-37D9E624D75F}">
      <dgm:prSet phldrT="[Text]"/>
      <dgm:spPr>
        <a:solidFill>
          <a:schemeClr val="accent2">
            <a:lumMod val="60000"/>
            <a:lumOff val="40000"/>
          </a:schemeClr>
        </a:solidFill>
      </dgm:spPr>
      <dgm:t>
        <a:bodyPr/>
        <a:lstStyle/>
        <a:p>
          <a:r>
            <a:rPr lang="en-US">
              <a:solidFill>
                <a:sysClr val="windowText" lastClr="000000"/>
              </a:solidFill>
            </a:rPr>
            <a:t>Shuffle list of numbers</a:t>
          </a:r>
        </a:p>
      </dgm:t>
    </dgm:pt>
    <dgm:pt modelId="{9C23436D-C033-4F55-8D7F-A1D86FC07B3A}" type="parTrans" cxnId="{9C50E217-383B-46A3-829D-9488CD4F54B8}">
      <dgm:prSet/>
      <dgm:spPr/>
      <dgm:t>
        <a:bodyPr/>
        <a:lstStyle/>
        <a:p>
          <a:endParaRPr lang="en-US"/>
        </a:p>
      </dgm:t>
    </dgm:pt>
    <dgm:pt modelId="{4130C484-5DD1-4AA3-98B9-1C333CB3424C}" type="sibTrans" cxnId="{9C50E217-383B-46A3-829D-9488CD4F54B8}">
      <dgm:prSet/>
      <dgm:spPr/>
      <dgm:t>
        <a:bodyPr/>
        <a:lstStyle/>
        <a:p>
          <a:endParaRPr lang="en-US"/>
        </a:p>
      </dgm:t>
    </dgm:pt>
    <dgm:pt modelId="{C24D0906-469E-4F08-A33E-2B09E1186FC9}">
      <dgm:prSet phldrT="[Text]"/>
      <dgm:spPr>
        <a:solidFill>
          <a:schemeClr val="accent2">
            <a:lumMod val="60000"/>
            <a:lumOff val="40000"/>
          </a:schemeClr>
        </a:solidFill>
      </dgm:spPr>
      <dgm:t>
        <a:bodyPr/>
        <a:lstStyle/>
        <a:p>
          <a:r>
            <a:rPr lang="en-US">
              <a:solidFill>
                <a:sysClr val="windowText" lastClr="000000"/>
              </a:solidFill>
            </a:rPr>
            <a:t>Show dice letter according  to the current index of the shuffled list</a:t>
          </a:r>
        </a:p>
      </dgm:t>
    </dgm:pt>
    <dgm:pt modelId="{EBF00946-27AC-490F-B238-65A972425CCC}" type="parTrans" cxnId="{538943B7-B73F-498A-BD1C-39CF9C455081}">
      <dgm:prSet/>
      <dgm:spPr/>
      <dgm:t>
        <a:bodyPr/>
        <a:lstStyle/>
        <a:p>
          <a:endParaRPr lang="en-US"/>
        </a:p>
      </dgm:t>
    </dgm:pt>
    <dgm:pt modelId="{7A71F284-1ECF-43BC-8AB8-082C4FBB4645}" type="sibTrans" cxnId="{538943B7-B73F-498A-BD1C-39CF9C455081}">
      <dgm:prSet/>
      <dgm:spPr/>
      <dgm:t>
        <a:bodyPr/>
        <a:lstStyle/>
        <a:p>
          <a:endParaRPr lang="en-US"/>
        </a:p>
      </dgm:t>
    </dgm:pt>
    <dgm:pt modelId="{A1581CB1-06AE-4660-95CB-A4FED724FF38}" type="pres">
      <dgm:prSet presAssocID="{DC2534BE-3429-4906-AA58-4BDE0A859C55}" presName="Name0" presStyleCnt="0">
        <dgm:presLayoutVars>
          <dgm:dir/>
          <dgm:resizeHandles val="exact"/>
        </dgm:presLayoutVars>
      </dgm:prSet>
      <dgm:spPr/>
    </dgm:pt>
    <dgm:pt modelId="{412EC2E4-0ED5-428F-BC31-573FA22A632A}" type="pres">
      <dgm:prSet presAssocID="{3ED01824-6151-4D52-ABD0-32970413FD2A}" presName="node" presStyleLbl="node1" presStyleIdx="0" presStyleCnt="4">
        <dgm:presLayoutVars>
          <dgm:bulletEnabled val="1"/>
        </dgm:presLayoutVars>
      </dgm:prSet>
      <dgm:spPr/>
    </dgm:pt>
    <dgm:pt modelId="{87A40C14-55B9-47E4-B7A0-C522838F99C1}" type="pres">
      <dgm:prSet presAssocID="{B17594CA-BB95-458B-8203-B28D8454CE1A}" presName="sibTrans" presStyleLbl="sibTrans2D1" presStyleIdx="0" presStyleCnt="3"/>
      <dgm:spPr/>
    </dgm:pt>
    <dgm:pt modelId="{834865BD-952E-40C8-AFE4-10D662C49A09}" type="pres">
      <dgm:prSet presAssocID="{B17594CA-BB95-458B-8203-B28D8454CE1A}" presName="connectorText" presStyleLbl="sibTrans2D1" presStyleIdx="0" presStyleCnt="3"/>
      <dgm:spPr/>
    </dgm:pt>
    <dgm:pt modelId="{8AA30BBF-B4B2-442B-AD7B-0C4FF3723272}" type="pres">
      <dgm:prSet presAssocID="{1F789B3A-47A8-4E5B-9F95-4CECCB316BF2}" presName="node" presStyleLbl="node1" presStyleIdx="1" presStyleCnt="4">
        <dgm:presLayoutVars>
          <dgm:bulletEnabled val="1"/>
        </dgm:presLayoutVars>
      </dgm:prSet>
      <dgm:spPr/>
    </dgm:pt>
    <dgm:pt modelId="{6F19121B-C289-44CD-8A83-060166433FAC}" type="pres">
      <dgm:prSet presAssocID="{384BA866-2D14-41B5-8C6A-BB43DB3AE2B4}" presName="sibTrans" presStyleLbl="sibTrans2D1" presStyleIdx="1" presStyleCnt="3"/>
      <dgm:spPr/>
    </dgm:pt>
    <dgm:pt modelId="{339D344C-DB5D-45CC-9400-3F5DBEAED6C8}" type="pres">
      <dgm:prSet presAssocID="{384BA866-2D14-41B5-8C6A-BB43DB3AE2B4}" presName="connectorText" presStyleLbl="sibTrans2D1" presStyleIdx="1" presStyleCnt="3"/>
      <dgm:spPr/>
    </dgm:pt>
    <dgm:pt modelId="{12E07A4E-5FFB-444E-BFF1-543E623627DD}" type="pres">
      <dgm:prSet presAssocID="{E9EE74C9-0C40-47D1-A1F5-37D9E624D75F}" presName="node" presStyleLbl="node1" presStyleIdx="2" presStyleCnt="4">
        <dgm:presLayoutVars>
          <dgm:bulletEnabled val="1"/>
        </dgm:presLayoutVars>
      </dgm:prSet>
      <dgm:spPr/>
    </dgm:pt>
    <dgm:pt modelId="{9D7C4F41-6B0A-48C3-BF33-51BA1704E09F}" type="pres">
      <dgm:prSet presAssocID="{4130C484-5DD1-4AA3-98B9-1C333CB3424C}" presName="sibTrans" presStyleLbl="sibTrans2D1" presStyleIdx="2" presStyleCnt="3"/>
      <dgm:spPr/>
    </dgm:pt>
    <dgm:pt modelId="{3FADA919-2FE3-4B2E-90E6-5799A68D7B71}" type="pres">
      <dgm:prSet presAssocID="{4130C484-5DD1-4AA3-98B9-1C333CB3424C}" presName="connectorText" presStyleLbl="sibTrans2D1" presStyleIdx="2" presStyleCnt="3"/>
      <dgm:spPr/>
    </dgm:pt>
    <dgm:pt modelId="{7A6F1C78-7498-4677-AD65-5D973EA7507B}" type="pres">
      <dgm:prSet presAssocID="{C24D0906-469E-4F08-A33E-2B09E1186FC9}" presName="node" presStyleLbl="node1" presStyleIdx="3" presStyleCnt="4">
        <dgm:presLayoutVars>
          <dgm:bulletEnabled val="1"/>
        </dgm:presLayoutVars>
      </dgm:prSet>
      <dgm:spPr/>
    </dgm:pt>
  </dgm:ptLst>
  <dgm:cxnLst>
    <dgm:cxn modelId="{4070530F-5534-4D2D-84D8-10478CE3602E}" type="presOf" srcId="{B17594CA-BB95-458B-8203-B28D8454CE1A}" destId="{87A40C14-55B9-47E4-B7A0-C522838F99C1}" srcOrd="0" destOrd="0" presId="urn:microsoft.com/office/officeart/2005/8/layout/process1"/>
    <dgm:cxn modelId="{F3E05E21-E37C-4EB5-BA6E-659D8BB44128}" type="presOf" srcId="{4130C484-5DD1-4AA3-98B9-1C333CB3424C}" destId="{9D7C4F41-6B0A-48C3-BF33-51BA1704E09F}" srcOrd="0" destOrd="0" presId="urn:microsoft.com/office/officeart/2005/8/layout/process1"/>
    <dgm:cxn modelId="{7179C6DA-3E1C-4A92-9DB9-CE16EEA4EFAC}" type="presOf" srcId="{384BA866-2D14-41B5-8C6A-BB43DB3AE2B4}" destId="{6F19121B-C289-44CD-8A83-060166433FAC}" srcOrd="0" destOrd="0" presId="urn:microsoft.com/office/officeart/2005/8/layout/process1"/>
    <dgm:cxn modelId="{07C942CD-783B-402A-B7D5-1C9AE640C5AE}" type="presOf" srcId="{B17594CA-BB95-458B-8203-B28D8454CE1A}" destId="{834865BD-952E-40C8-AFE4-10D662C49A09}" srcOrd="1" destOrd="0" presId="urn:microsoft.com/office/officeart/2005/8/layout/process1"/>
    <dgm:cxn modelId="{21604397-AEA8-48F2-B3A7-1D1ABDA0B15C}" type="presOf" srcId="{1F789B3A-47A8-4E5B-9F95-4CECCB316BF2}" destId="{8AA30BBF-B4B2-442B-AD7B-0C4FF3723272}" srcOrd="0" destOrd="0" presId="urn:microsoft.com/office/officeart/2005/8/layout/process1"/>
    <dgm:cxn modelId="{156FCB94-25E9-418F-9A4F-BA27D5E716D0}" type="presOf" srcId="{4130C484-5DD1-4AA3-98B9-1C333CB3424C}" destId="{3FADA919-2FE3-4B2E-90E6-5799A68D7B71}" srcOrd="1" destOrd="0" presId="urn:microsoft.com/office/officeart/2005/8/layout/process1"/>
    <dgm:cxn modelId="{538943B7-B73F-498A-BD1C-39CF9C455081}" srcId="{DC2534BE-3429-4906-AA58-4BDE0A859C55}" destId="{C24D0906-469E-4F08-A33E-2B09E1186FC9}" srcOrd="3" destOrd="0" parTransId="{EBF00946-27AC-490F-B238-65A972425CCC}" sibTransId="{7A71F284-1ECF-43BC-8AB8-082C4FBB4645}"/>
    <dgm:cxn modelId="{9C50E217-383B-46A3-829D-9488CD4F54B8}" srcId="{DC2534BE-3429-4906-AA58-4BDE0A859C55}" destId="{E9EE74C9-0C40-47D1-A1F5-37D9E624D75F}" srcOrd="2" destOrd="0" parTransId="{9C23436D-C033-4F55-8D7F-A1D86FC07B3A}" sibTransId="{4130C484-5DD1-4AA3-98B9-1C333CB3424C}"/>
    <dgm:cxn modelId="{86FE6CD0-B5F0-4658-9373-461F33C26968}" type="presOf" srcId="{DC2534BE-3429-4906-AA58-4BDE0A859C55}" destId="{A1581CB1-06AE-4660-95CB-A4FED724FF38}" srcOrd="0" destOrd="0" presId="urn:microsoft.com/office/officeart/2005/8/layout/process1"/>
    <dgm:cxn modelId="{376CF990-D3D2-4091-89BD-294FDFD91C5A}" type="presOf" srcId="{384BA866-2D14-41B5-8C6A-BB43DB3AE2B4}" destId="{339D344C-DB5D-45CC-9400-3F5DBEAED6C8}" srcOrd="1" destOrd="0" presId="urn:microsoft.com/office/officeart/2005/8/layout/process1"/>
    <dgm:cxn modelId="{80F1AE05-6028-414A-B1B9-BCBA5149F39C}" type="presOf" srcId="{3ED01824-6151-4D52-ABD0-32970413FD2A}" destId="{412EC2E4-0ED5-428F-BC31-573FA22A632A}" srcOrd="0" destOrd="0" presId="urn:microsoft.com/office/officeart/2005/8/layout/process1"/>
    <dgm:cxn modelId="{5FA7F838-DF98-4DD3-9220-DFF685F7942B}" type="presOf" srcId="{C24D0906-469E-4F08-A33E-2B09E1186FC9}" destId="{7A6F1C78-7498-4677-AD65-5D973EA7507B}" srcOrd="0" destOrd="0" presId="urn:microsoft.com/office/officeart/2005/8/layout/process1"/>
    <dgm:cxn modelId="{DF132056-2CFA-4FE9-9AFC-DD42C5B9B4FC}" type="presOf" srcId="{E9EE74C9-0C40-47D1-A1F5-37D9E624D75F}" destId="{12E07A4E-5FFB-444E-BFF1-543E623627DD}" srcOrd="0" destOrd="0" presId="urn:microsoft.com/office/officeart/2005/8/layout/process1"/>
    <dgm:cxn modelId="{DED45943-4283-418F-8760-6347C1BADE6F}" srcId="{DC2534BE-3429-4906-AA58-4BDE0A859C55}" destId="{3ED01824-6151-4D52-ABD0-32970413FD2A}" srcOrd="0" destOrd="0" parTransId="{F6C445DE-C86D-4B38-A846-3BF2CE2FAA76}" sibTransId="{B17594CA-BB95-458B-8203-B28D8454CE1A}"/>
    <dgm:cxn modelId="{E9383D7E-580C-47C6-B851-5DDE0E72AB3C}" srcId="{DC2534BE-3429-4906-AA58-4BDE0A859C55}" destId="{1F789B3A-47A8-4E5B-9F95-4CECCB316BF2}" srcOrd="1" destOrd="0" parTransId="{2FF0FF48-5A46-4ADD-9C93-C05F5FEC3C0C}" sibTransId="{384BA866-2D14-41B5-8C6A-BB43DB3AE2B4}"/>
    <dgm:cxn modelId="{64495F9B-0484-4EEF-80CB-2C81AADF548D}" type="presParOf" srcId="{A1581CB1-06AE-4660-95CB-A4FED724FF38}" destId="{412EC2E4-0ED5-428F-BC31-573FA22A632A}" srcOrd="0" destOrd="0" presId="urn:microsoft.com/office/officeart/2005/8/layout/process1"/>
    <dgm:cxn modelId="{5D41ACEC-1280-4C58-AF52-22C676ABBDD0}" type="presParOf" srcId="{A1581CB1-06AE-4660-95CB-A4FED724FF38}" destId="{87A40C14-55B9-47E4-B7A0-C522838F99C1}" srcOrd="1" destOrd="0" presId="urn:microsoft.com/office/officeart/2005/8/layout/process1"/>
    <dgm:cxn modelId="{1066D43A-51F7-454A-8A02-81BE8C966CF7}" type="presParOf" srcId="{87A40C14-55B9-47E4-B7A0-C522838F99C1}" destId="{834865BD-952E-40C8-AFE4-10D662C49A09}" srcOrd="0" destOrd="0" presId="urn:microsoft.com/office/officeart/2005/8/layout/process1"/>
    <dgm:cxn modelId="{D7B696B7-96BE-4A88-BB7F-F926EAFD5B8D}" type="presParOf" srcId="{A1581CB1-06AE-4660-95CB-A4FED724FF38}" destId="{8AA30BBF-B4B2-442B-AD7B-0C4FF3723272}" srcOrd="2" destOrd="0" presId="urn:microsoft.com/office/officeart/2005/8/layout/process1"/>
    <dgm:cxn modelId="{05E47AA2-8E3D-4CC0-A266-560940AC0350}" type="presParOf" srcId="{A1581CB1-06AE-4660-95CB-A4FED724FF38}" destId="{6F19121B-C289-44CD-8A83-060166433FAC}" srcOrd="3" destOrd="0" presId="urn:microsoft.com/office/officeart/2005/8/layout/process1"/>
    <dgm:cxn modelId="{2CAF3491-200C-41D6-8EDF-2F893DA29684}" type="presParOf" srcId="{6F19121B-C289-44CD-8A83-060166433FAC}" destId="{339D344C-DB5D-45CC-9400-3F5DBEAED6C8}" srcOrd="0" destOrd="0" presId="urn:microsoft.com/office/officeart/2005/8/layout/process1"/>
    <dgm:cxn modelId="{0E381BE5-CA2F-407B-8BA1-109468EDE6C2}" type="presParOf" srcId="{A1581CB1-06AE-4660-95CB-A4FED724FF38}" destId="{12E07A4E-5FFB-444E-BFF1-543E623627DD}" srcOrd="4" destOrd="0" presId="urn:microsoft.com/office/officeart/2005/8/layout/process1"/>
    <dgm:cxn modelId="{24D0CD05-300D-4D2D-9F7E-57381D5E353F}" type="presParOf" srcId="{A1581CB1-06AE-4660-95CB-A4FED724FF38}" destId="{9D7C4F41-6B0A-48C3-BF33-51BA1704E09F}" srcOrd="5" destOrd="0" presId="urn:microsoft.com/office/officeart/2005/8/layout/process1"/>
    <dgm:cxn modelId="{4BED7296-61FD-4C7C-9F67-3B9F208EA5E0}" type="presParOf" srcId="{9D7C4F41-6B0A-48C3-BF33-51BA1704E09F}" destId="{3FADA919-2FE3-4B2E-90E6-5799A68D7B71}" srcOrd="0" destOrd="0" presId="urn:microsoft.com/office/officeart/2005/8/layout/process1"/>
    <dgm:cxn modelId="{BA6E1E38-26B1-4941-A110-0B39856B39CB}" type="presParOf" srcId="{A1581CB1-06AE-4660-95CB-A4FED724FF38}" destId="{7A6F1C78-7498-4677-AD65-5D973EA7507B}" srcOrd="6" destOrd="0" presId="urn:microsoft.com/office/officeart/2005/8/layout/process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C2534BE-3429-4906-AA58-4BDE0A859C55}" type="doc">
      <dgm:prSet loTypeId="urn:microsoft.com/office/officeart/2005/8/layout/process4" loCatId="process" qsTypeId="urn:microsoft.com/office/officeart/2005/8/quickstyle/simple1" qsCatId="simple" csTypeId="urn:microsoft.com/office/officeart/2005/8/colors/accent1_2" csCatId="accent1" phldr="1"/>
      <dgm:spPr/>
    </dgm:pt>
    <dgm:pt modelId="{3ED01824-6151-4D52-ABD0-32970413FD2A}">
      <dgm:prSet phldrT="[Text]" custT="1"/>
      <dgm:spPr>
        <a:solidFill>
          <a:srgbClr val="F58220"/>
        </a:solidFill>
      </dgm:spPr>
      <dgm:t>
        <a:bodyPr/>
        <a:lstStyle/>
        <a:p>
          <a:r>
            <a:rPr lang="en-US" sz="1800"/>
            <a:t>Function</a:t>
          </a:r>
        </a:p>
        <a:p>
          <a:r>
            <a:rPr lang="en-US" sz="1400">
              <a:latin typeface="Consolas" panose="020B0609020204030204" pitchFamily="49" charset="0"/>
              <a:cs typeface="Consolas" panose="020B0609020204030204" pitchFamily="49" charset="0"/>
            </a:rPr>
            <a:t>WordLoop</a:t>
          </a:r>
          <a:endParaRPr lang="en-US" sz="2000">
            <a:latin typeface="Consolas" panose="020B0609020204030204" pitchFamily="49" charset="0"/>
            <a:cs typeface="Consolas" panose="020B0609020204030204" pitchFamily="49" charset="0"/>
          </a:endParaRPr>
        </a:p>
      </dgm:t>
    </dgm:pt>
    <dgm:pt modelId="{F6C445DE-C86D-4B38-A846-3BF2CE2FAA76}" type="parTrans" cxnId="{DED45943-4283-418F-8760-6347C1BADE6F}">
      <dgm:prSet/>
      <dgm:spPr/>
      <dgm:t>
        <a:bodyPr/>
        <a:lstStyle/>
        <a:p>
          <a:endParaRPr lang="en-US"/>
        </a:p>
      </dgm:t>
    </dgm:pt>
    <dgm:pt modelId="{B17594CA-BB95-458B-8203-B28D8454CE1A}" type="sibTrans" cxnId="{DED45943-4283-418F-8760-6347C1BADE6F}">
      <dgm:prSet/>
      <dgm:spPr/>
      <dgm:t>
        <a:bodyPr/>
        <a:lstStyle/>
        <a:p>
          <a:endParaRPr lang="en-US"/>
        </a:p>
      </dgm:t>
    </dgm:pt>
    <dgm:pt modelId="{1F789B3A-47A8-4E5B-9F95-4CECCB316BF2}">
      <dgm:prSet phldrT="[Text]"/>
      <dgm:spPr>
        <a:solidFill>
          <a:schemeClr val="accent2">
            <a:lumMod val="60000"/>
            <a:lumOff val="40000"/>
          </a:schemeClr>
        </a:solidFill>
      </dgm:spPr>
      <dgm:t>
        <a:bodyPr/>
        <a:lstStyle/>
        <a:p>
          <a:r>
            <a:rPr lang="en-US">
              <a:solidFill>
                <a:sysClr val="windowText" lastClr="000000"/>
              </a:solidFill>
            </a:rPr>
            <a:t>Search for next letter around the previous</a:t>
          </a:r>
        </a:p>
      </dgm:t>
    </dgm:pt>
    <dgm:pt modelId="{2FF0FF48-5A46-4ADD-9C93-C05F5FEC3C0C}" type="parTrans" cxnId="{E9383D7E-580C-47C6-B851-5DDE0E72AB3C}">
      <dgm:prSet/>
      <dgm:spPr/>
      <dgm:t>
        <a:bodyPr/>
        <a:lstStyle/>
        <a:p>
          <a:endParaRPr lang="en-US"/>
        </a:p>
      </dgm:t>
    </dgm:pt>
    <dgm:pt modelId="{384BA866-2D14-41B5-8C6A-BB43DB3AE2B4}" type="sibTrans" cxnId="{E9383D7E-580C-47C6-B851-5DDE0E72AB3C}">
      <dgm:prSet/>
      <dgm:spPr/>
      <dgm:t>
        <a:bodyPr/>
        <a:lstStyle/>
        <a:p>
          <a:endParaRPr lang="en-US"/>
        </a:p>
      </dgm:t>
    </dgm:pt>
    <dgm:pt modelId="{E9EE74C9-0C40-47D1-A1F5-37D9E624D75F}">
      <dgm:prSet phldrT="[Text]" custT="1"/>
      <dgm:spPr>
        <a:solidFill>
          <a:schemeClr val="accent2">
            <a:lumMod val="60000"/>
            <a:lumOff val="40000"/>
          </a:schemeClr>
        </a:solidFill>
      </dgm:spPr>
      <dgm:t>
        <a:bodyPr/>
        <a:lstStyle/>
        <a:p>
          <a:r>
            <a:rPr lang="en-US" sz="1100"/>
            <a:t>(found) If whole word found, return TRUE</a:t>
          </a:r>
          <a:br>
            <a:rPr lang="en-US" sz="1100"/>
          </a:br>
          <a:r>
            <a:rPr lang="en-US" sz="1100"/>
            <a:t>Else repeat WordLoop function</a:t>
          </a:r>
        </a:p>
      </dgm:t>
    </dgm:pt>
    <dgm:pt modelId="{9C23436D-C033-4F55-8D7F-A1D86FC07B3A}" type="parTrans" cxnId="{9C50E217-383B-46A3-829D-9488CD4F54B8}">
      <dgm:prSet/>
      <dgm:spPr/>
      <dgm:t>
        <a:bodyPr/>
        <a:lstStyle/>
        <a:p>
          <a:endParaRPr lang="en-US"/>
        </a:p>
      </dgm:t>
    </dgm:pt>
    <dgm:pt modelId="{4130C484-5DD1-4AA3-98B9-1C333CB3424C}" type="sibTrans" cxnId="{9C50E217-383B-46A3-829D-9488CD4F54B8}">
      <dgm:prSet/>
      <dgm:spPr/>
      <dgm:t>
        <a:bodyPr/>
        <a:lstStyle/>
        <a:p>
          <a:endParaRPr lang="en-US"/>
        </a:p>
      </dgm:t>
    </dgm:pt>
    <dgm:pt modelId="{DC113E88-9112-4884-B275-8C14C320FEF2}">
      <dgm:prSet phldrT="[Text]" custT="1"/>
      <dgm:spPr>
        <a:solidFill>
          <a:schemeClr val="accent2">
            <a:lumMod val="60000"/>
            <a:lumOff val="40000"/>
          </a:schemeClr>
        </a:solidFill>
      </dgm:spPr>
      <dgm:t>
        <a:bodyPr/>
        <a:lstStyle/>
        <a:p>
          <a:r>
            <a:rPr lang="en-US" sz="1100"/>
            <a:t>(not found) Return FALSE</a:t>
          </a:r>
        </a:p>
      </dgm:t>
    </dgm:pt>
    <dgm:pt modelId="{F73C417F-436F-4BD8-8ED9-4FF339F3DBA6}" type="parTrans" cxnId="{89FB5035-AA41-404C-8FFD-C00F0092F743}">
      <dgm:prSet/>
      <dgm:spPr/>
      <dgm:t>
        <a:bodyPr/>
        <a:lstStyle/>
        <a:p>
          <a:endParaRPr lang="en-US"/>
        </a:p>
      </dgm:t>
    </dgm:pt>
    <dgm:pt modelId="{AE7F47F1-35F4-4CCC-996D-DEBA6F74E1F6}" type="sibTrans" cxnId="{89FB5035-AA41-404C-8FFD-C00F0092F743}">
      <dgm:prSet/>
      <dgm:spPr/>
      <dgm:t>
        <a:bodyPr/>
        <a:lstStyle/>
        <a:p>
          <a:endParaRPr lang="en-US"/>
        </a:p>
      </dgm:t>
    </dgm:pt>
    <dgm:pt modelId="{243DAF22-3B37-4EF4-BF3B-CBC19ED9B61B}">
      <dgm:prSet phldrT="[Text]" custT="1"/>
      <dgm:spPr>
        <a:solidFill>
          <a:schemeClr val="accent2">
            <a:lumMod val="60000"/>
            <a:lumOff val="40000"/>
          </a:schemeClr>
        </a:solidFill>
      </dgm:spPr>
      <dgm:t>
        <a:bodyPr/>
        <a:lstStyle/>
        <a:p>
          <a:r>
            <a:rPr lang="en-US" sz="1100">
              <a:solidFill>
                <a:sysClr val="windowText" lastClr="000000"/>
              </a:solidFill>
            </a:rPr>
            <a:t>If TRUE - </a:t>
          </a:r>
          <a:r>
            <a:rPr lang="en-US" sz="1100">
              <a:solidFill>
                <a:schemeClr val="accent6">
                  <a:lumMod val="75000"/>
                </a:schemeClr>
              </a:solidFill>
            </a:rPr>
            <a:t>Approve word</a:t>
          </a:r>
        </a:p>
      </dgm:t>
    </dgm:pt>
    <dgm:pt modelId="{C55ABF91-508B-4A9F-80EC-15940A91D338}" type="parTrans" cxnId="{3DF35650-0037-4795-9161-E76E76679C65}">
      <dgm:prSet/>
      <dgm:spPr/>
      <dgm:t>
        <a:bodyPr/>
        <a:lstStyle/>
        <a:p>
          <a:endParaRPr lang="en-US"/>
        </a:p>
      </dgm:t>
    </dgm:pt>
    <dgm:pt modelId="{019EE933-C91A-4F13-A0DB-947C8E72A8E2}" type="sibTrans" cxnId="{3DF35650-0037-4795-9161-E76E76679C65}">
      <dgm:prSet/>
      <dgm:spPr/>
      <dgm:t>
        <a:bodyPr/>
        <a:lstStyle/>
        <a:p>
          <a:endParaRPr lang="en-US"/>
        </a:p>
      </dgm:t>
    </dgm:pt>
    <dgm:pt modelId="{C57653F9-9B1A-4B50-BDC6-CEBAC2986E24}">
      <dgm:prSet phldrT="[Text]" custT="1"/>
      <dgm:spPr>
        <a:solidFill>
          <a:schemeClr val="accent2">
            <a:lumMod val="60000"/>
            <a:lumOff val="40000"/>
          </a:schemeClr>
        </a:solidFill>
      </dgm:spPr>
      <dgm:t>
        <a:bodyPr/>
        <a:lstStyle/>
        <a:p>
          <a:r>
            <a:rPr lang="en-US" sz="1100">
              <a:solidFill>
                <a:sysClr val="windowText" lastClr="000000"/>
              </a:solidFill>
            </a:rPr>
            <a:t>If FALSE</a:t>
          </a:r>
        </a:p>
      </dgm:t>
    </dgm:pt>
    <dgm:pt modelId="{487C7E18-18F7-4179-A0C1-9905B9F57CA2}" type="parTrans" cxnId="{2040DD88-D567-4566-B05E-E5515BA55DD5}">
      <dgm:prSet/>
      <dgm:spPr/>
      <dgm:t>
        <a:bodyPr/>
        <a:lstStyle/>
        <a:p>
          <a:endParaRPr lang="en-US"/>
        </a:p>
      </dgm:t>
    </dgm:pt>
    <dgm:pt modelId="{626C2F17-A6B9-4F15-9E65-D1D76DAFA452}" type="sibTrans" cxnId="{2040DD88-D567-4566-B05E-E5515BA55DD5}">
      <dgm:prSet/>
      <dgm:spPr/>
      <dgm:t>
        <a:bodyPr/>
        <a:lstStyle/>
        <a:p>
          <a:endParaRPr lang="en-US"/>
        </a:p>
      </dgm:t>
    </dgm:pt>
    <dgm:pt modelId="{5BD9C289-3F37-4B42-995D-62CEC470BCF1}">
      <dgm:prSet phldrT="[Text]" custT="1"/>
      <dgm:spPr>
        <a:solidFill>
          <a:schemeClr val="accent2">
            <a:lumMod val="60000"/>
            <a:lumOff val="40000"/>
          </a:schemeClr>
        </a:solidFill>
      </dgm:spPr>
      <dgm:t>
        <a:bodyPr/>
        <a:lstStyle/>
        <a:p>
          <a:r>
            <a:rPr lang="en-US" sz="1100"/>
            <a:t>(if parent) </a:t>
          </a:r>
          <a:r>
            <a:rPr lang="en-US" sz="1100">
              <a:solidFill>
                <a:srgbClr val="FF0000"/>
              </a:solidFill>
            </a:rPr>
            <a:t>Fail word</a:t>
          </a:r>
        </a:p>
      </dgm:t>
    </dgm:pt>
    <dgm:pt modelId="{ACBED677-9D5B-4073-8D6D-37C8309933E5}" type="parTrans" cxnId="{0519B1B5-F972-486C-A273-13AB26DFF9D1}">
      <dgm:prSet/>
      <dgm:spPr/>
      <dgm:t>
        <a:bodyPr/>
        <a:lstStyle/>
        <a:p>
          <a:endParaRPr lang="en-US"/>
        </a:p>
      </dgm:t>
    </dgm:pt>
    <dgm:pt modelId="{23C4C293-0471-4BA5-A937-61BD9EAD1BBB}" type="sibTrans" cxnId="{0519B1B5-F972-486C-A273-13AB26DFF9D1}">
      <dgm:prSet/>
      <dgm:spPr/>
      <dgm:t>
        <a:bodyPr/>
        <a:lstStyle/>
        <a:p>
          <a:endParaRPr lang="en-US"/>
        </a:p>
      </dgm:t>
    </dgm:pt>
    <dgm:pt modelId="{BAA12BDB-0595-4163-A055-4B1BCCA7209B}">
      <dgm:prSet phldrT="[Text]" custT="1"/>
      <dgm:spPr>
        <a:solidFill>
          <a:schemeClr val="accent2">
            <a:lumMod val="60000"/>
            <a:lumOff val="40000"/>
          </a:schemeClr>
        </a:solidFill>
      </dgm:spPr>
      <dgm:t>
        <a:bodyPr/>
        <a:lstStyle/>
        <a:p>
          <a:r>
            <a:rPr lang="en-US" sz="1100"/>
            <a:t>(if child) Repeat WordLoop function with next location</a:t>
          </a:r>
        </a:p>
      </dgm:t>
    </dgm:pt>
    <dgm:pt modelId="{7A3CC722-FE35-473E-9F8D-00123F8013DE}" type="parTrans" cxnId="{F56A5DA3-F7E8-4B99-9D3C-E2ADC472E889}">
      <dgm:prSet/>
      <dgm:spPr/>
      <dgm:t>
        <a:bodyPr/>
        <a:lstStyle/>
        <a:p>
          <a:endParaRPr lang="en-US"/>
        </a:p>
      </dgm:t>
    </dgm:pt>
    <dgm:pt modelId="{9A679340-36F6-4EA6-BE51-727E507B8E63}" type="sibTrans" cxnId="{F56A5DA3-F7E8-4B99-9D3C-E2ADC472E889}">
      <dgm:prSet/>
      <dgm:spPr/>
      <dgm:t>
        <a:bodyPr/>
        <a:lstStyle/>
        <a:p>
          <a:endParaRPr lang="en-US"/>
        </a:p>
      </dgm:t>
    </dgm:pt>
    <dgm:pt modelId="{86742633-D3EA-4277-A98A-EC7AA116F9ED}" type="pres">
      <dgm:prSet presAssocID="{DC2534BE-3429-4906-AA58-4BDE0A859C55}" presName="Name0" presStyleCnt="0">
        <dgm:presLayoutVars>
          <dgm:dir/>
          <dgm:animLvl val="lvl"/>
          <dgm:resizeHandles val="exact"/>
        </dgm:presLayoutVars>
      </dgm:prSet>
      <dgm:spPr/>
    </dgm:pt>
    <dgm:pt modelId="{C5191191-8FC8-4412-8BDA-F69CBEAD18D0}" type="pres">
      <dgm:prSet presAssocID="{C57653F9-9B1A-4B50-BDC6-CEBAC2986E24}" presName="boxAndChildren" presStyleCnt="0"/>
      <dgm:spPr/>
    </dgm:pt>
    <dgm:pt modelId="{28E0E68A-0F67-4DB7-9B96-85F1D4C157DF}" type="pres">
      <dgm:prSet presAssocID="{C57653F9-9B1A-4B50-BDC6-CEBAC2986E24}" presName="parentTextBox" presStyleLbl="node1" presStyleIdx="0" presStyleCnt="4"/>
      <dgm:spPr/>
    </dgm:pt>
    <dgm:pt modelId="{B5C3E833-F0F8-4618-8B3E-2054E83740F8}" type="pres">
      <dgm:prSet presAssocID="{C57653F9-9B1A-4B50-BDC6-CEBAC2986E24}" presName="entireBox" presStyleLbl="node1" presStyleIdx="0" presStyleCnt="4"/>
      <dgm:spPr/>
    </dgm:pt>
    <dgm:pt modelId="{E6AFE7F7-0F81-448D-909F-A33C796DCE1F}" type="pres">
      <dgm:prSet presAssocID="{C57653F9-9B1A-4B50-BDC6-CEBAC2986E24}" presName="descendantBox" presStyleCnt="0"/>
      <dgm:spPr/>
    </dgm:pt>
    <dgm:pt modelId="{17C19579-DDA7-41EC-BDD2-A698A6B76AF2}" type="pres">
      <dgm:prSet presAssocID="{5BD9C289-3F37-4B42-995D-62CEC470BCF1}" presName="childTextBox" presStyleLbl="fgAccFollowNode1" presStyleIdx="0" presStyleCnt="4" custScaleY="147947">
        <dgm:presLayoutVars>
          <dgm:bulletEnabled val="1"/>
        </dgm:presLayoutVars>
      </dgm:prSet>
      <dgm:spPr/>
    </dgm:pt>
    <dgm:pt modelId="{FFB8A25A-8032-4ECE-9A15-BDEC070A7123}" type="pres">
      <dgm:prSet presAssocID="{BAA12BDB-0595-4163-A055-4B1BCCA7209B}" presName="childTextBox" presStyleLbl="fgAccFollowNode1" presStyleIdx="1" presStyleCnt="4" custScaleY="147468">
        <dgm:presLayoutVars>
          <dgm:bulletEnabled val="1"/>
        </dgm:presLayoutVars>
      </dgm:prSet>
      <dgm:spPr/>
    </dgm:pt>
    <dgm:pt modelId="{1AB87BD7-CFF6-461F-A75F-4353B278ACFE}" type="pres">
      <dgm:prSet presAssocID="{019EE933-C91A-4F13-A0DB-947C8E72A8E2}" presName="sp" presStyleCnt="0"/>
      <dgm:spPr/>
    </dgm:pt>
    <dgm:pt modelId="{93FDAD04-901B-42E1-97FD-BC8F1EA324B2}" type="pres">
      <dgm:prSet presAssocID="{243DAF22-3B37-4EF4-BF3B-CBC19ED9B61B}" presName="arrowAndChildren" presStyleCnt="0"/>
      <dgm:spPr/>
    </dgm:pt>
    <dgm:pt modelId="{5687A5EF-95B7-4A14-A609-10DAE9E5491E}" type="pres">
      <dgm:prSet presAssocID="{243DAF22-3B37-4EF4-BF3B-CBC19ED9B61B}" presName="parentTextArrow" presStyleLbl="node1" presStyleIdx="1" presStyleCnt="4" custScaleY="55083"/>
      <dgm:spPr/>
    </dgm:pt>
    <dgm:pt modelId="{DE2B061F-073D-413C-BAD4-A0BC5C0FC2A9}" type="pres">
      <dgm:prSet presAssocID="{384BA866-2D14-41B5-8C6A-BB43DB3AE2B4}" presName="sp" presStyleCnt="0"/>
      <dgm:spPr/>
    </dgm:pt>
    <dgm:pt modelId="{17190C92-01C0-45E4-AE0F-A7ABF98F8A12}" type="pres">
      <dgm:prSet presAssocID="{1F789B3A-47A8-4E5B-9F95-4CECCB316BF2}" presName="arrowAndChildren" presStyleCnt="0"/>
      <dgm:spPr/>
    </dgm:pt>
    <dgm:pt modelId="{02E37B56-1AB3-470E-8C70-B932C8F632E4}" type="pres">
      <dgm:prSet presAssocID="{1F789B3A-47A8-4E5B-9F95-4CECCB316BF2}" presName="parentTextArrow" presStyleLbl="node1" presStyleIdx="1" presStyleCnt="4"/>
      <dgm:spPr/>
    </dgm:pt>
    <dgm:pt modelId="{B567AFAF-15C5-410C-BC40-8C7318AD9686}" type="pres">
      <dgm:prSet presAssocID="{1F789B3A-47A8-4E5B-9F95-4CECCB316BF2}" presName="arrow" presStyleLbl="node1" presStyleIdx="2" presStyleCnt="4"/>
      <dgm:spPr/>
    </dgm:pt>
    <dgm:pt modelId="{25FF955F-5BDD-407C-8285-F854D6DBB817}" type="pres">
      <dgm:prSet presAssocID="{1F789B3A-47A8-4E5B-9F95-4CECCB316BF2}" presName="descendantArrow" presStyleCnt="0"/>
      <dgm:spPr/>
    </dgm:pt>
    <dgm:pt modelId="{BD46834A-7F6E-46DC-9DA8-DB3D467DC728}" type="pres">
      <dgm:prSet presAssocID="{E9EE74C9-0C40-47D1-A1F5-37D9E624D75F}" presName="childTextArrow" presStyleLbl="fgAccFollowNode1" presStyleIdx="2" presStyleCnt="4" custScaleY="135568">
        <dgm:presLayoutVars>
          <dgm:bulletEnabled val="1"/>
        </dgm:presLayoutVars>
      </dgm:prSet>
      <dgm:spPr/>
    </dgm:pt>
    <dgm:pt modelId="{FE1CF3B9-0EF3-4CE6-82F8-702EBE6113C1}" type="pres">
      <dgm:prSet presAssocID="{DC113E88-9112-4884-B275-8C14C320FEF2}" presName="childTextArrow" presStyleLbl="fgAccFollowNode1" presStyleIdx="3" presStyleCnt="4" custScaleY="135568">
        <dgm:presLayoutVars>
          <dgm:bulletEnabled val="1"/>
        </dgm:presLayoutVars>
      </dgm:prSet>
      <dgm:spPr/>
    </dgm:pt>
    <dgm:pt modelId="{35182630-4758-4AC6-BF7D-760D9818F5C9}" type="pres">
      <dgm:prSet presAssocID="{B17594CA-BB95-458B-8203-B28D8454CE1A}" presName="sp" presStyleCnt="0"/>
      <dgm:spPr/>
    </dgm:pt>
    <dgm:pt modelId="{D9181D64-10E7-4F5F-B750-3E2AA03330CD}" type="pres">
      <dgm:prSet presAssocID="{3ED01824-6151-4D52-ABD0-32970413FD2A}" presName="arrowAndChildren" presStyleCnt="0"/>
      <dgm:spPr/>
    </dgm:pt>
    <dgm:pt modelId="{7D30FAD1-6C77-4A84-88E3-F43229F9CF8B}" type="pres">
      <dgm:prSet presAssocID="{3ED01824-6151-4D52-ABD0-32970413FD2A}" presName="parentTextArrow" presStyleLbl="node1" presStyleIdx="3" presStyleCnt="4"/>
      <dgm:spPr/>
    </dgm:pt>
  </dgm:ptLst>
  <dgm:cxnLst>
    <dgm:cxn modelId="{97E4D9AF-976C-4957-90E4-033645C8CBD9}" type="presOf" srcId="{1F789B3A-47A8-4E5B-9F95-4CECCB316BF2}" destId="{02E37B56-1AB3-470E-8C70-B932C8F632E4}" srcOrd="0" destOrd="0" presId="urn:microsoft.com/office/officeart/2005/8/layout/process4"/>
    <dgm:cxn modelId="{55C6737B-1AA4-4393-9765-1BDAB2BDA50F}" type="presOf" srcId="{E9EE74C9-0C40-47D1-A1F5-37D9E624D75F}" destId="{BD46834A-7F6E-46DC-9DA8-DB3D467DC728}" srcOrd="0" destOrd="0" presId="urn:microsoft.com/office/officeart/2005/8/layout/process4"/>
    <dgm:cxn modelId="{3DF35650-0037-4795-9161-E76E76679C65}" srcId="{DC2534BE-3429-4906-AA58-4BDE0A859C55}" destId="{243DAF22-3B37-4EF4-BF3B-CBC19ED9B61B}" srcOrd="2" destOrd="0" parTransId="{C55ABF91-508B-4A9F-80EC-15940A91D338}" sibTransId="{019EE933-C91A-4F13-A0DB-947C8E72A8E2}"/>
    <dgm:cxn modelId="{536B5471-AE15-41D1-9927-9C7C5069DD2B}" type="presOf" srcId="{C57653F9-9B1A-4B50-BDC6-CEBAC2986E24}" destId="{B5C3E833-F0F8-4618-8B3E-2054E83740F8}" srcOrd="1" destOrd="0" presId="urn:microsoft.com/office/officeart/2005/8/layout/process4"/>
    <dgm:cxn modelId="{89FB5035-AA41-404C-8FFD-C00F0092F743}" srcId="{1F789B3A-47A8-4E5B-9F95-4CECCB316BF2}" destId="{DC113E88-9112-4884-B275-8C14C320FEF2}" srcOrd="1" destOrd="0" parTransId="{F73C417F-436F-4BD8-8ED9-4FF339F3DBA6}" sibTransId="{AE7F47F1-35F4-4CCC-996D-DEBA6F74E1F6}"/>
    <dgm:cxn modelId="{0519B1B5-F972-486C-A273-13AB26DFF9D1}" srcId="{C57653F9-9B1A-4B50-BDC6-CEBAC2986E24}" destId="{5BD9C289-3F37-4B42-995D-62CEC470BCF1}" srcOrd="0" destOrd="0" parTransId="{ACBED677-9D5B-4073-8D6D-37C8309933E5}" sibTransId="{23C4C293-0471-4BA5-A937-61BD9EAD1BBB}"/>
    <dgm:cxn modelId="{3BC99296-ADC4-4F31-BC84-61F4C811D31F}" type="presOf" srcId="{C57653F9-9B1A-4B50-BDC6-CEBAC2986E24}" destId="{28E0E68A-0F67-4DB7-9B96-85F1D4C157DF}" srcOrd="0" destOrd="0" presId="urn:microsoft.com/office/officeart/2005/8/layout/process4"/>
    <dgm:cxn modelId="{9C50E217-383B-46A3-829D-9488CD4F54B8}" srcId="{1F789B3A-47A8-4E5B-9F95-4CECCB316BF2}" destId="{E9EE74C9-0C40-47D1-A1F5-37D9E624D75F}" srcOrd="0" destOrd="0" parTransId="{9C23436D-C033-4F55-8D7F-A1D86FC07B3A}" sibTransId="{4130C484-5DD1-4AA3-98B9-1C333CB3424C}"/>
    <dgm:cxn modelId="{F04A3A2E-DD77-4E1E-AD2E-886B6CCECE0B}" type="presOf" srcId="{5BD9C289-3F37-4B42-995D-62CEC470BCF1}" destId="{17C19579-DDA7-41EC-BDD2-A698A6B76AF2}" srcOrd="0" destOrd="0" presId="urn:microsoft.com/office/officeart/2005/8/layout/process4"/>
    <dgm:cxn modelId="{F7D08C20-3926-4AE2-B5F9-F8FC91F7E801}" type="presOf" srcId="{DC2534BE-3429-4906-AA58-4BDE0A859C55}" destId="{86742633-D3EA-4277-A98A-EC7AA116F9ED}" srcOrd="0" destOrd="0" presId="urn:microsoft.com/office/officeart/2005/8/layout/process4"/>
    <dgm:cxn modelId="{A44A9EC7-E6F2-4AD1-A3EF-9DDDCCE31D36}" type="presOf" srcId="{BAA12BDB-0595-4163-A055-4B1BCCA7209B}" destId="{FFB8A25A-8032-4ECE-9A15-BDEC070A7123}" srcOrd="0" destOrd="0" presId="urn:microsoft.com/office/officeart/2005/8/layout/process4"/>
    <dgm:cxn modelId="{F56A5DA3-F7E8-4B99-9D3C-E2ADC472E889}" srcId="{C57653F9-9B1A-4B50-BDC6-CEBAC2986E24}" destId="{BAA12BDB-0595-4163-A055-4B1BCCA7209B}" srcOrd="1" destOrd="0" parTransId="{7A3CC722-FE35-473E-9F8D-00123F8013DE}" sibTransId="{9A679340-36F6-4EA6-BE51-727E507B8E63}"/>
    <dgm:cxn modelId="{D1442808-64E9-4B88-BBBA-ACADE27CD5F3}" type="presOf" srcId="{DC113E88-9112-4884-B275-8C14C320FEF2}" destId="{FE1CF3B9-0EF3-4CE6-82F8-702EBE6113C1}" srcOrd="0" destOrd="0" presId="urn:microsoft.com/office/officeart/2005/8/layout/process4"/>
    <dgm:cxn modelId="{9D1295B6-D7A5-45C3-BF81-4F4286E41268}" type="presOf" srcId="{3ED01824-6151-4D52-ABD0-32970413FD2A}" destId="{7D30FAD1-6C77-4A84-88E3-F43229F9CF8B}" srcOrd="0" destOrd="0" presId="urn:microsoft.com/office/officeart/2005/8/layout/process4"/>
    <dgm:cxn modelId="{DED45943-4283-418F-8760-6347C1BADE6F}" srcId="{DC2534BE-3429-4906-AA58-4BDE0A859C55}" destId="{3ED01824-6151-4D52-ABD0-32970413FD2A}" srcOrd="0" destOrd="0" parTransId="{F6C445DE-C86D-4B38-A846-3BF2CE2FAA76}" sibTransId="{B17594CA-BB95-458B-8203-B28D8454CE1A}"/>
    <dgm:cxn modelId="{F1A08933-A2E2-4824-854C-F2F9A9683D41}" type="presOf" srcId="{1F789B3A-47A8-4E5B-9F95-4CECCB316BF2}" destId="{B567AFAF-15C5-410C-BC40-8C7318AD9686}" srcOrd="1" destOrd="0" presId="urn:microsoft.com/office/officeart/2005/8/layout/process4"/>
    <dgm:cxn modelId="{2040DD88-D567-4566-B05E-E5515BA55DD5}" srcId="{DC2534BE-3429-4906-AA58-4BDE0A859C55}" destId="{C57653F9-9B1A-4B50-BDC6-CEBAC2986E24}" srcOrd="3" destOrd="0" parTransId="{487C7E18-18F7-4179-A0C1-9905B9F57CA2}" sibTransId="{626C2F17-A6B9-4F15-9E65-D1D76DAFA452}"/>
    <dgm:cxn modelId="{D673C330-F494-4308-A673-B57E4F540FB8}" type="presOf" srcId="{243DAF22-3B37-4EF4-BF3B-CBC19ED9B61B}" destId="{5687A5EF-95B7-4A14-A609-10DAE9E5491E}" srcOrd="0" destOrd="0" presId="urn:microsoft.com/office/officeart/2005/8/layout/process4"/>
    <dgm:cxn modelId="{E9383D7E-580C-47C6-B851-5DDE0E72AB3C}" srcId="{DC2534BE-3429-4906-AA58-4BDE0A859C55}" destId="{1F789B3A-47A8-4E5B-9F95-4CECCB316BF2}" srcOrd="1" destOrd="0" parTransId="{2FF0FF48-5A46-4ADD-9C93-C05F5FEC3C0C}" sibTransId="{384BA866-2D14-41B5-8C6A-BB43DB3AE2B4}"/>
    <dgm:cxn modelId="{D4C16516-F002-4699-B752-F4A5CB0881B4}" type="presParOf" srcId="{86742633-D3EA-4277-A98A-EC7AA116F9ED}" destId="{C5191191-8FC8-4412-8BDA-F69CBEAD18D0}" srcOrd="0" destOrd="0" presId="urn:microsoft.com/office/officeart/2005/8/layout/process4"/>
    <dgm:cxn modelId="{1774E4EE-AB79-4A98-A959-B190E6D429BD}" type="presParOf" srcId="{C5191191-8FC8-4412-8BDA-F69CBEAD18D0}" destId="{28E0E68A-0F67-4DB7-9B96-85F1D4C157DF}" srcOrd="0" destOrd="0" presId="urn:microsoft.com/office/officeart/2005/8/layout/process4"/>
    <dgm:cxn modelId="{66A2D8A5-6552-4687-A695-D3C39E20A2FD}" type="presParOf" srcId="{C5191191-8FC8-4412-8BDA-F69CBEAD18D0}" destId="{B5C3E833-F0F8-4618-8B3E-2054E83740F8}" srcOrd="1" destOrd="0" presId="urn:microsoft.com/office/officeart/2005/8/layout/process4"/>
    <dgm:cxn modelId="{C4600FC9-9A8E-48B1-A236-88B2D6B406FF}" type="presParOf" srcId="{C5191191-8FC8-4412-8BDA-F69CBEAD18D0}" destId="{E6AFE7F7-0F81-448D-909F-A33C796DCE1F}" srcOrd="2" destOrd="0" presId="urn:microsoft.com/office/officeart/2005/8/layout/process4"/>
    <dgm:cxn modelId="{19417690-1898-46C9-B5EA-128F91F5B3E8}" type="presParOf" srcId="{E6AFE7F7-0F81-448D-909F-A33C796DCE1F}" destId="{17C19579-DDA7-41EC-BDD2-A698A6B76AF2}" srcOrd="0" destOrd="0" presId="urn:microsoft.com/office/officeart/2005/8/layout/process4"/>
    <dgm:cxn modelId="{94F87E58-CDBE-4439-9FFF-B0FF6019D948}" type="presParOf" srcId="{E6AFE7F7-0F81-448D-909F-A33C796DCE1F}" destId="{FFB8A25A-8032-4ECE-9A15-BDEC070A7123}" srcOrd="1" destOrd="0" presId="urn:microsoft.com/office/officeart/2005/8/layout/process4"/>
    <dgm:cxn modelId="{2EF5913F-695E-4297-8369-AB1663F2CCE9}" type="presParOf" srcId="{86742633-D3EA-4277-A98A-EC7AA116F9ED}" destId="{1AB87BD7-CFF6-461F-A75F-4353B278ACFE}" srcOrd="1" destOrd="0" presId="urn:microsoft.com/office/officeart/2005/8/layout/process4"/>
    <dgm:cxn modelId="{319038F5-62C4-4D40-A6AE-06672881191D}" type="presParOf" srcId="{86742633-D3EA-4277-A98A-EC7AA116F9ED}" destId="{93FDAD04-901B-42E1-97FD-BC8F1EA324B2}" srcOrd="2" destOrd="0" presId="urn:microsoft.com/office/officeart/2005/8/layout/process4"/>
    <dgm:cxn modelId="{FBE5E417-0C3C-48A6-B233-FB942734FFA3}" type="presParOf" srcId="{93FDAD04-901B-42E1-97FD-BC8F1EA324B2}" destId="{5687A5EF-95B7-4A14-A609-10DAE9E5491E}" srcOrd="0" destOrd="0" presId="urn:microsoft.com/office/officeart/2005/8/layout/process4"/>
    <dgm:cxn modelId="{D5044066-68F0-493D-855C-85A9519FDCF6}" type="presParOf" srcId="{86742633-D3EA-4277-A98A-EC7AA116F9ED}" destId="{DE2B061F-073D-413C-BAD4-A0BC5C0FC2A9}" srcOrd="3" destOrd="0" presId="urn:microsoft.com/office/officeart/2005/8/layout/process4"/>
    <dgm:cxn modelId="{512D7939-0314-470D-A2F0-015C18A796D0}" type="presParOf" srcId="{86742633-D3EA-4277-A98A-EC7AA116F9ED}" destId="{17190C92-01C0-45E4-AE0F-A7ABF98F8A12}" srcOrd="4" destOrd="0" presId="urn:microsoft.com/office/officeart/2005/8/layout/process4"/>
    <dgm:cxn modelId="{6AF90357-FFF0-4A85-99E8-8D0AA3CCA7AB}" type="presParOf" srcId="{17190C92-01C0-45E4-AE0F-A7ABF98F8A12}" destId="{02E37B56-1AB3-470E-8C70-B932C8F632E4}" srcOrd="0" destOrd="0" presId="urn:microsoft.com/office/officeart/2005/8/layout/process4"/>
    <dgm:cxn modelId="{51E75FF0-8515-4404-BF63-3C4A731D3A67}" type="presParOf" srcId="{17190C92-01C0-45E4-AE0F-A7ABF98F8A12}" destId="{B567AFAF-15C5-410C-BC40-8C7318AD9686}" srcOrd="1" destOrd="0" presId="urn:microsoft.com/office/officeart/2005/8/layout/process4"/>
    <dgm:cxn modelId="{73C364AE-4ADC-4A55-9DBE-E9943E9316E7}" type="presParOf" srcId="{17190C92-01C0-45E4-AE0F-A7ABF98F8A12}" destId="{25FF955F-5BDD-407C-8285-F854D6DBB817}" srcOrd="2" destOrd="0" presId="urn:microsoft.com/office/officeart/2005/8/layout/process4"/>
    <dgm:cxn modelId="{22446EFB-7BE3-4EA1-9AE1-3EF356384B6D}" type="presParOf" srcId="{25FF955F-5BDD-407C-8285-F854D6DBB817}" destId="{BD46834A-7F6E-46DC-9DA8-DB3D467DC728}" srcOrd="0" destOrd="0" presId="urn:microsoft.com/office/officeart/2005/8/layout/process4"/>
    <dgm:cxn modelId="{D0AC0020-9A05-4FD7-BB22-BD6936FDDB6C}" type="presParOf" srcId="{25FF955F-5BDD-407C-8285-F854D6DBB817}" destId="{FE1CF3B9-0EF3-4CE6-82F8-702EBE6113C1}" srcOrd="1" destOrd="0" presId="urn:microsoft.com/office/officeart/2005/8/layout/process4"/>
    <dgm:cxn modelId="{F70D198F-726D-4820-9BAE-0B63E0589D7F}" type="presParOf" srcId="{86742633-D3EA-4277-A98A-EC7AA116F9ED}" destId="{35182630-4758-4AC6-BF7D-760D9818F5C9}" srcOrd="5" destOrd="0" presId="urn:microsoft.com/office/officeart/2005/8/layout/process4"/>
    <dgm:cxn modelId="{FA357E1D-5C57-481F-AB6E-EA837878B03C}" type="presParOf" srcId="{86742633-D3EA-4277-A98A-EC7AA116F9ED}" destId="{D9181D64-10E7-4F5F-B750-3E2AA03330CD}" srcOrd="6" destOrd="0" presId="urn:microsoft.com/office/officeart/2005/8/layout/process4"/>
    <dgm:cxn modelId="{F931B0F4-B6A3-42FB-BF2C-A171FC0AA0D3}" type="presParOf" srcId="{D9181D64-10E7-4F5F-B750-3E2AA03330CD}" destId="{7D30FAD1-6C77-4A84-88E3-F43229F9CF8B}" srcOrd="0" destOrd="0" presId="urn:microsoft.com/office/officeart/2005/8/layout/process4"/>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AC9164E-BFA4-4761-9E8D-CD7FB5C797B4}">
      <dsp:nvSpPr>
        <dsp:cNvPr id="0" name=""/>
        <dsp:cNvSpPr/>
      </dsp:nvSpPr>
      <dsp:spPr>
        <a:xfrm>
          <a:off x="2678" y="83479"/>
          <a:ext cx="830460" cy="799199"/>
        </a:xfrm>
        <a:prstGeom prst="roundRect">
          <a:avLst>
            <a:gd name="adj" fmla="val 10000"/>
          </a:avLst>
        </a:prstGeom>
        <a:solidFill>
          <a:srgbClr val="F5822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u="none" kern="1200"/>
            <a:t>Boggle Game</a:t>
          </a:r>
        </a:p>
      </dsp:txBody>
      <dsp:txXfrm>
        <a:off x="26086" y="106887"/>
        <a:ext cx="783644" cy="752383"/>
      </dsp:txXfrm>
    </dsp:sp>
    <dsp:sp modelId="{920B7AB5-EC51-42EE-B5B6-7F50A963F65F}">
      <dsp:nvSpPr>
        <dsp:cNvPr id="0" name=""/>
        <dsp:cNvSpPr/>
      </dsp:nvSpPr>
      <dsp:spPr>
        <a:xfrm>
          <a:off x="916185" y="380102"/>
          <a:ext cx="176057" cy="205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u="none" kern="1200"/>
        </a:p>
      </dsp:txBody>
      <dsp:txXfrm>
        <a:off x="916185" y="421293"/>
        <a:ext cx="123240" cy="123572"/>
      </dsp:txXfrm>
    </dsp:sp>
    <dsp:sp modelId="{A4FCD097-D8BD-4FB6-894E-F2278DBB07FB}">
      <dsp:nvSpPr>
        <dsp:cNvPr id="0" name=""/>
        <dsp:cNvSpPr/>
      </dsp:nvSpPr>
      <dsp:spPr>
        <a:xfrm>
          <a:off x="1165324" y="83479"/>
          <a:ext cx="830460" cy="799199"/>
        </a:xfrm>
        <a:prstGeom prst="roundRect">
          <a:avLst>
            <a:gd name="adj" fmla="val 10000"/>
          </a:avLst>
        </a:prstGeom>
        <a:solidFill>
          <a:schemeClr val="accent2">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t" anchorCtr="0">
          <a:noAutofit/>
        </a:bodyPr>
        <a:lstStyle/>
        <a:p>
          <a:pPr marL="0" lvl="0" indent="0" algn="l" defTabSz="488950">
            <a:lnSpc>
              <a:spcPct val="90000"/>
            </a:lnSpc>
            <a:spcBef>
              <a:spcPct val="0"/>
            </a:spcBef>
            <a:spcAft>
              <a:spcPct val="35000"/>
            </a:spcAft>
            <a:buNone/>
          </a:pPr>
          <a:r>
            <a:rPr lang="en-US" sz="1100" u="none" kern="1200">
              <a:solidFill>
                <a:sysClr val="windowText" lastClr="000000"/>
              </a:solidFill>
            </a:rPr>
            <a:t>Start game</a:t>
          </a:r>
        </a:p>
        <a:p>
          <a:pPr marL="57150" lvl="1" indent="-57150" algn="l" defTabSz="355600">
            <a:lnSpc>
              <a:spcPct val="90000"/>
            </a:lnSpc>
            <a:spcBef>
              <a:spcPct val="0"/>
            </a:spcBef>
            <a:spcAft>
              <a:spcPct val="15000"/>
            </a:spcAft>
            <a:buChar char="•"/>
          </a:pPr>
          <a:r>
            <a:rPr lang="en-US" sz="800" u="none" kern="1200">
              <a:solidFill>
                <a:sysClr val="windowText" lastClr="000000"/>
              </a:solidFill>
            </a:rPr>
            <a:t>Shuffle letters</a:t>
          </a:r>
        </a:p>
        <a:p>
          <a:pPr marL="57150" lvl="1" indent="-57150" algn="l" defTabSz="355600">
            <a:lnSpc>
              <a:spcPct val="90000"/>
            </a:lnSpc>
            <a:spcBef>
              <a:spcPct val="0"/>
            </a:spcBef>
            <a:spcAft>
              <a:spcPct val="15000"/>
            </a:spcAft>
            <a:buChar char="•"/>
          </a:pPr>
          <a:r>
            <a:rPr lang="en-US" sz="800" u="none" kern="1200">
              <a:solidFill>
                <a:sysClr val="windowText" lastClr="000000"/>
              </a:solidFill>
            </a:rPr>
            <a:t>Enable input</a:t>
          </a:r>
        </a:p>
        <a:p>
          <a:pPr marL="57150" lvl="1" indent="-57150" algn="l" defTabSz="355600">
            <a:lnSpc>
              <a:spcPct val="90000"/>
            </a:lnSpc>
            <a:spcBef>
              <a:spcPct val="0"/>
            </a:spcBef>
            <a:spcAft>
              <a:spcPct val="15000"/>
            </a:spcAft>
            <a:buChar char="•"/>
          </a:pPr>
          <a:r>
            <a:rPr lang="en-US" sz="800" u="none" kern="1200">
              <a:solidFill>
                <a:sysClr val="windowText" lastClr="000000"/>
              </a:solidFill>
            </a:rPr>
            <a:t>Start timer</a:t>
          </a:r>
        </a:p>
      </dsp:txBody>
      <dsp:txXfrm>
        <a:off x="1188732" y="106887"/>
        <a:ext cx="783644" cy="752383"/>
      </dsp:txXfrm>
    </dsp:sp>
    <dsp:sp modelId="{187DA66C-DD8F-44DF-B81E-5B75D034554A}">
      <dsp:nvSpPr>
        <dsp:cNvPr id="0" name=""/>
        <dsp:cNvSpPr/>
      </dsp:nvSpPr>
      <dsp:spPr>
        <a:xfrm>
          <a:off x="2078831" y="380102"/>
          <a:ext cx="176057" cy="205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u="none" kern="1200"/>
        </a:p>
      </dsp:txBody>
      <dsp:txXfrm>
        <a:off x="2078831" y="421293"/>
        <a:ext cx="123240" cy="123572"/>
      </dsp:txXfrm>
    </dsp:sp>
    <dsp:sp modelId="{2C54AB2A-C118-43F9-9B42-4DFDB9CACB9D}">
      <dsp:nvSpPr>
        <dsp:cNvPr id="0" name=""/>
        <dsp:cNvSpPr/>
      </dsp:nvSpPr>
      <dsp:spPr>
        <a:xfrm>
          <a:off x="2327969" y="83479"/>
          <a:ext cx="830460" cy="799199"/>
        </a:xfrm>
        <a:prstGeom prst="roundRect">
          <a:avLst>
            <a:gd name="adj" fmla="val 10000"/>
          </a:avLst>
        </a:prstGeom>
        <a:solidFill>
          <a:schemeClr val="accent2">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u="none" kern="1200">
              <a:solidFill>
                <a:sysClr val="windowText" lastClr="000000"/>
              </a:solidFill>
            </a:rPr>
            <a:t>Validate input</a:t>
          </a:r>
        </a:p>
      </dsp:txBody>
      <dsp:txXfrm>
        <a:off x="2351377" y="106887"/>
        <a:ext cx="783644" cy="752383"/>
      </dsp:txXfrm>
    </dsp:sp>
    <dsp:sp modelId="{3554270C-B4E9-40B7-B6F9-27B00AF343E2}">
      <dsp:nvSpPr>
        <dsp:cNvPr id="0" name=""/>
        <dsp:cNvSpPr/>
      </dsp:nvSpPr>
      <dsp:spPr>
        <a:xfrm>
          <a:off x="3241476" y="380102"/>
          <a:ext cx="176057" cy="205954"/>
        </a:xfrm>
        <a:prstGeom prst="rightArrow">
          <a:avLst>
            <a:gd name="adj1" fmla="val 60000"/>
            <a:gd name="adj2" fmla="val 50000"/>
          </a:avLst>
        </a:prstGeom>
        <a:no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u="none" kern="1200"/>
        </a:p>
      </dsp:txBody>
      <dsp:txXfrm>
        <a:off x="3241476" y="421293"/>
        <a:ext cx="123240" cy="123572"/>
      </dsp:txXfrm>
    </dsp:sp>
    <dsp:sp modelId="{501AE39E-B82B-4B77-A98F-EB0F24B827AE}">
      <dsp:nvSpPr>
        <dsp:cNvPr id="0" name=""/>
        <dsp:cNvSpPr/>
      </dsp:nvSpPr>
      <dsp:spPr>
        <a:xfrm>
          <a:off x="3490614" y="83479"/>
          <a:ext cx="830460" cy="799199"/>
        </a:xfrm>
        <a:prstGeom prst="roundRect">
          <a:avLst>
            <a:gd name="adj" fmla="val 10000"/>
          </a:avLst>
        </a:prstGeom>
        <a:solidFill>
          <a:schemeClr val="accent2">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u="none" kern="1200">
              <a:solidFill>
                <a:sysClr val="windowText" lastClr="000000"/>
              </a:solidFill>
            </a:rPr>
            <a:t>(when time up)</a:t>
          </a:r>
          <a:br>
            <a:rPr lang="en-US" sz="1200" u="none" kern="1200">
              <a:solidFill>
                <a:sysClr val="windowText" lastClr="000000"/>
              </a:solidFill>
            </a:rPr>
          </a:br>
          <a:r>
            <a:rPr lang="en-US" sz="1200" u="none" kern="1200">
              <a:solidFill>
                <a:sysClr val="windowText" lastClr="000000"/>
              </a:solidFill>
            </a:rPr>
            <a:t>Stop game</a:t>
          </a:r>
        </a:p>
        <a:p>
          <a:pPr marL="57150" lvl="1" indent="-57150" algn="l" defTabSz="400050">
            <a:lnSpc>
              <a:spcPct val="90000"/>
            </a:lnSpc>
            <a:spcBef>
              <a:spcPct val="0"/>
            </a:spcBef>
            <a:spcAft>
              <a:spcPct val="15000"/>
            </a:spcAft>
            <a:buChar char="•"/>
          </a:pPr>
          <a:r>
            <a:rPr lang="en-US" sz="900" u="none" kern="1200">
              <a:solidFill>
                <a:sysClr val="windowText" lastClr="000000"/>
              </a:solidFill>
            </a:rPr>
            <a:t>Disable input</a:t>
          </a:r>
        </a:p>
        <a:p>
          <a:pPr marL="57150" lvl="1" indent="-57150" algn="l" defTabSz="400050">
            <a:lnSpc>
              <a:spcPct val="90000"/>
            </a:lnSpc>
            <a:spcBef>
              <a:spcPct val="0"/>
            </a:spcBef>
            <a:spcAft>
              <a:spcPct val="15000"/>
            </a:spcAft>
            <a:buChar char="•"/>
          </a:pPr>
          <a:r>
            <a:rPr lang="en-US" sz="900" u="none" kern="1200">
              <a:solidFill>
                <a:sysClr val="windowText" lastClr="000000"/>
              </a:solidFill>
            </a:rPr>
            <a:t>Stop timer</a:t>
          </a:r>
        </a:p>
      </dsp:txBody>
      <dsp:txXfrm>
        <a:off x="3514022" y="106887"/>
        <a:ext cx="783644" cy="752383"/>
      </dsp:txXfrm>
    </dsp:sp>
    <dsp:sp modelId="{DFB98A28-60D4-4D85-A5DB-B093A0F2A604}">
      <dsp:nvSpPr>
        <dsp:cNvPr id="0" name=""/>
        <dsp:cNvSpPr/>
      </dsp:nvSpPr>
      <dsp:spPr>
        <a:xfrm>
          <a:off x="4404121" y="380102"/>
          <a:ext cx="176057" cy="205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u="none" kern="1200"/>
        </a:p>
      </dsp:txBody>
      <dsp:txXfrm>
        <a:off x="4404121" y="421293"/>
        <a:ext cx="123240" cy="123572"/>
      </dsp:txXfrm>
    </dsp:sp>
    <dsp:sp modelId="{FFAD4A36-3DEE-4D13-BC7A-3FDF6F2A937C}">
      <dsp:nvSpPr>
        <dsp:cNvPr id="0" name=""/>
        <dsp:cNvSpPr/>
      </dsp:nvSpPr>
      <dsp:spPr>
        <a:xfrm>
          <a:off x="4653260" y="83479"/>
          <a:ext cx="830460" cy="799199"/>
        </a:xfrm>
        <a:prstGeom prst="roundRect">
          <a:avLst>
            <a:gd name="adj" fmla="val 10000"/>
          </a:avLst>
        </a:prstGeom>
        <a:solidFill>
          <a:schemeClr val="accent2">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u="none" kern="1200">
              <a:solidFill>
                <a:sysClr val="windowText" lastClr="000000"/>
              </a:solidFill>
            </a:rPr>
            <a:t>Show player score</a:t>
          </a:r>
        </a:p>
      </dsp:txBody>
      <dsp:txXfrm>
        <a:off x="4676668" y="106887"/>
        <a:ext cx="783644" cy="75238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12EC2E4-0ED5-428F-BC31-573FA22A632A}">
      <dsp:nvSpPr>
        <dsp:cNvPr id="0" name=""/>
        <dsp:cNvSpPr/>
      </dsp:nvSpPr>
      <dsp:spPr>
        <a:xfrm>
          <a:off x="2411" y="82187"/>
          <a:ext cx="1054149" cy="909512"/>
        </a:xfrm>
        <a:prstGeom prst="roundRect">
          <a:avLst>
            <a:gd name="adj" fmla="val 10000"/>
          </a:avLst>
        </a:prstGeom>
        <a:solidFill>
          <a:srgbClr val="F5822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Sub</a:t>
          </a:r>
          <a:endParaRPr lang="en-US" sz="2000" kern="1200"/>
        </a:p>
        <a:p>
          <a:pPr marL="0" lvl="0" indent="0" algn="ctr" defTabSz="800100">
            <a:lnSpc>
              <a:spcPct val="90000"/>
            </a:lnSpc>
            <a:spcBef>
              <a:spcPct val="0"/>
            </a:spcBef>
            <a:spcAft>
              <a:spcPct val="35000"/>
            </a:spcAft>
            <a:buNone/>
          </a:pPr>
          <a:r>
            <a:rPr lang="en-US" sz="1400" kern="1200">
              <a:latin typeface="Consolas" panose="020B0609020204030204" pitchFamily="49" charset="0"/>
              <a:cs typeface="Consolas" panose="020B0609020204030204" pitchFamily="49" charset="0"/>
            </a:rPr>
            <a:t>Shuffle</a:t>
          </a:r>
          <a:endParaRPr lang="en-US" sz="2300" kern="1200">
            <a:latin typeface="Consolas" panose="020B0609020204030204" pitchFamily="49" charset="0"/>
            <a:cs typeface="Consolas" panose="020B0609020204030204" pitchFamily="49" charset="0"/>
          </a:endParaRPr>
        </a:p>
      </dsp:txBody>
      <dsp:txXfrm>
        <a:off x="29050" y="108826"/>
        <a:ext cx="1000871" cy="856234"/>
      </dsp:txXfrm>
    </dsp:sp>
    <dsp:sp modelId="{87A40C14-55B9-47E4-B7A0-C522838F99C1}">
      <dsp:nvSpPr>
        <dsp:cNvPr id="0" name=""/>
        <dsp:cNvSpPr/>
      </dsp:nvSpPr>
      <dsp:spPr>
        <a:xfrm>
          <a:off x="1161975" y="406229"/>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1161975" y="458515"/>
        <a:ext cx="156435" cy="156857"/>
      </dsp:txXfrm>
    </dsp:sp>
    <dsp:sp modelId="{8AA30BBF-B4B2-442B-AD7B-0C4FF3723272}">
      <dsp:nvSpPr>
        <dsp:cNvPr id="0" name=""/>
        <dsp:cNvSpPr/>
      </dsp:nvSpPr>
      <dsp:spPr>
        <a:xfrm>
          <a:off x="1478220" y="82187"/>
          <a:ext cx="1054149" cy="909512"/>
        </a:xfrm>
        <a:prstGeom prst="roundRect">
          <a:avLst>
            <a:gd name="adj" fmla="val 10000"/>
          </a:avLst>
        </a:prstGeom>
        <a:solidFill>
          <a:schemeClr val="accent2">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Create a list of numbers from 1 to 16</a:t>
          </a:r>
        </a:p>
      </dsp:txBody>
      <dsp:txXfrm>
        <a:off x="1504859" y="108826"/>
        <a:ext cx="1000871" cy="856234"/>
      </dsp:txXfrm>
    </dsp:sp>
    <dsp:sp modelId="{6F19121B-C289-44CD-8A83-060166433FAC}">
      <dsp:nvSpPr>
        <dsp:cNvPr id="0" name=""/>
        <dsp:cNvSpPr/>
      </dsp:nvSpPr>
      <dsp:spPr>
        <a:xfrm>
          <a:off x="2637785" y="406229"/>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2637785" y="458515"/>
        <a:ext cx="156435" cy="156857"/>
      </dsp:txXfrm>
    </dsp:sp>
    <dsp:sp modelId="{12E07A4E-5FFB-444E-BFF1-543E623627DD}">
      <dsp:nvSpPr>
        <dsp:cNvPr id="0" name=""/>
        <dsp:cNvSpPr/>
      </dsp:nvSpPr>
      <dsp:spPr>
        <a:xfrm>
          <a:off x="2954029" y="82187"/>
          <a:ext cx="1054149" cy="909512"/>
        </a:xfrm>
        <a:prstGeom prst="roundRect">
          <a:avLst>
            <a:gd name="adj" fmla="val 10000"/>
          </a:avLst>
        </a:prstGeom>
        <a:solidFill>
          <a:schemeClr val="accent2">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Shuffle list of numbers</a:t>
          </a:r>
        </a:p>
      </dsp:txBody>
      <dsp:txXfrm>
        <a:off x="2980668" y="108826"/>
        <a:ext cx="1000871" cy="856234"/>
      </dsp:txXfrm>
    </dsp:sp>
    <dsp:sp modelId="{9D7C4F41-6B0A-48C3-BF33-51BA1704E09F}">
      <dsp:nvSpPr>
        <dsp:cNvPr id="0" name=""/>
        <dsp:cNvSpPr/>
      </dsp:nvSpPr>
      <dsp:spPr>
        <a:xfrm>
          <a:off x="4113594" y="406229"/>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4113594" y="458515"/>
        <a:ext cx="156435" cy="156857"/>
      </dsp:txXfrm>
    </dsp:sp>
    <dsp:sp modelId="{7A6F1C78-7498-4677-AD65-5D973EA7507B}">
      <dsp:nvSpPr>
        <dsp:cNvPr id="0" name=""/>
        <dsp:cNvSpPr/>
      </dsp:nvSpPr>
      <dsp:spPr>
        <a:xfrm>
          <a:off x="4429839" y="82187"/>
          <a:ext cx="1054149" cy="909512"/>
        </a:xfrm>
        <a:prstGeom prst="roundRect">
          <a:avLst>
            <a:gd name="adj" fmla="val 10000"/>
          </a:avLst>
        </a:prstGeom>
        <a:solidFill>
          <a:schemeClr val="accent2">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Show dice letter according  to the current index of the shuffled list</a:t>
          </a:r>
        </a:p>
      </dsp:txBody>
      <dsp:txXfrm>
        <a:off x="4456478" y="108826"/>
        <a:ext cx="1000871" cy="85623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C3E833-F0F8-4618-8B3E-2054E83740F8}">
      <dsp:nvSpPr>
        <dsp:cNvPr id="0" name=""/>
        <dsp:cNvSpPr/>
      </dsp:nvSpPr>
      <dsp:spPr>
        <a:xfrm>
          <a:off x="0" y="2574083"/>
          <a:ext cx="5486400" cy="663528"/>
        </a:xfrm>
        <a:prstGeom prst="rect">
          <a:avLst/>
        </a:prstGeom>
        <a:solidFill>
          <a:schemeClr val="accent2">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If FALSE</a:t>
          </a:r>
        </a:p>
      </dsp:txBody>
      <dsp:txXfrm>
        <a:off x="0" y="2574083"/>
        <a:ext cx="5486400" cy="358305"/>
      </dsp:txXfrm>
    </dsp:sp>
    <dsp:sp modelId="{17C19579-DDA7-41EC-BDD2-A698A6B76AF2}">
      <dsp:nvSpPr>
        <dsp:cNvPr id="0" name=""/>
        <dsp:cNvSpPr/>
      </dsp:nvSpPr>
      <dsp:spPr>
        <a:xfrm>
          <a:off x="0" y="2845945"/>
          <a:ext cx="2743199" cy="451568"/>
        </a:xfrm>
        <a:prstGeom prst="rect">
          <a:avLst/>
        </a:prstGeom>
        <a:solidFill>
          <a:schemeClr val="accent2">
            <a:lumMod val="60000"/>
            <a:lumOff val="4000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en-US" sz="1100" kern="1200"/>
            <a:t>(if parent) </a:t>
          </a:r>
          <a:r>
            <a:rPr lang="en-US" sz="1100" kern="1200">
              <a:solidFill>
                <a:srgbClr val="FF0000"/>
              </a:solidFill>
            </a:rPr>
            <a:t>Fail word</a:t>
          </a:r>
        </a:p>
      </dsp:txBody>
      <dsp:txXfrm>
        <a:off x="0" y="2845945"/>
        <a:ext cx="2743199" cy="451568"/>
      </dsp:txXfrm>
    </dsp:sp>
    <dsp:sp modelId="{FFB8A25A-8032-4ECE-9A15-BDEC070A7123}">
      <dsp:nvSpPr>
        <dsp:cNvPr id="0" name=""/>
        <dsp:cNvSpPr/>
      </dsp:nvSpPr>
      <dsp:spPr>
        <a:xfrm>
          <a:off x="2743200" y="2846676"/>
          <a:ext cx="2743199" cy="450106"/>
        </a:xfrm>
        <a:prstGeom prst="rect">
          <a:avLst/>
        </a:prstGeom>
        <a:solidFill>
          <a:schemeClr val="accent2">
            <a:lumMod val="60000"/>
            <a:lumOff val="4000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en-US" sz="1100" kern="1200"/>
            <a:t>(if child) Repeat WordLoop function with next location</a:t>
          </a:r>
        </a:p>
      </dsp:txBody>
      <dsp:txXfrm>
        <a:off x="2743200" y="2846676"/>
        <a:ext cx="2743199" cy="450106"/>
      </dsp:txXfrm>
    </dsp:sp>
    <dsp:sp modelId="{5687A5EF-95B7-4A14-A609-10DAE9E5491E}">
      <dsp:nvSpPr>
        <dsp:cNvPr id="0" name=""/>
        <dsp:cNvSpPr/>
      </dsp:nvSpPr>
      <dsp:spPr>
        <a:xfrm rot="10800000">
          <a:off x="0" y="2021910"/>
          <a:ext cx="5486400" cy="562125"/>
        </a:xfrm>
        <a:prstGeom prst="upArrowCallout">
          <a:avLst/>
        </a:prstGeom>
        <a:solidFill>
          <a:schemeClr val="accent2">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If TRUE - </a:t>
          </a:r>
          <a:r>
            <a:rPr lang="en-US" sz="1100" kern="1200">
              <a:solidFill>
                <a:schemeClr val="accent6">
                  <a:lumMod val="75000"/>
                </a:schemeClr>
              </a:solidFill>
            </a:rPr>
            <a:t>Approve word</a:t>
          </a:r>
        </a:p>
      </dsp:txBody>
      <dsp:txXfrm rot="10800000">
        <a:off x="0" y="2021910"/>
        <a:ext cx="5486400" cy="365252"/>
      </dsp:txXfrm>
    </dsp:sp>
    <dsp:sp modelId="{B567AFAF-15C5-410C-BC40-8C7318AD9686}">
      <dsp:nvSpPr>
        <dsp:cNvPr id="0" name=""/>
        <dsp:cNvSpPr/>
      </dsp:nvSpPr>
      <dsp:spPr>
        <a:xfrm rot="10800000">
          <a:off x="0" y="1011356"/>
          <a:ext cx="5486400" cy="1020507"/>
        </a:xfrm>
        <a:prstGeom prst="upArrowCallout">
          <a:avLst/>
        </a:prstGeom>
        <a:solidFill>
          <a:schemeClr val="accent2">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Text" lastClr="000000"/>
              </a:solidFill>
            </a:rPr>
            <a:t>Search for next letter around the previous</a:t>
          </a:r>
        </a:p>
      </dsp:txBody>
      <dsp:txXfrm rot="-10800000">
        <a:off x="0" y="1011356"/>
        <a:ext cx="5486400" cy="358197"/>
      </dsp:txXfrm>
    </dsp:sp>
    <dsp:sp modelId="{BD46834A-7F6E-46DC-9DA8-DB3D467DC728}">
      <dsp:nvSpPr>
        <dsp:cNvPr id="0" name=""/>
        <dsp:cNvSpPr/>
      </dsp:nvSpPr>
      <dsp:spPr>
        <a:xfrm>
          <a:off x="0" y="1315290"/>
          <a:ext cx="2743199" cy="413660"/>
        </a:xfrm>
        <a:prstGeom prst="rect">
          <a:avLst/>
        </a:prstGeom>
        <a:solidFill>
          <a:schemeClr val="accent2">
            <a:lumMod val="60000"/>
            <a:lumOff val="4000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en-US" sz="1100" kern="1200"/>
            <a:t>(found) If whole word found, return TRUE</a:t>
          </a:r>
          <a:br>
            <a:rPr lang="en-US" sz="1100" kern="1200"/>
          </a:br>
          <a:r>
            <a:rPr lang="en-US" sz="1100" kern="1200"/>
            <a:t>Else repeat WordLoop function</a:t>
          </a:r>
        </a:p>
      </dsp:txBody>
      <dsp:txXfrm>
        <a:off x="0" y="1315290"/>
        <a:ext cx="2743199" cy="413660"/>
      </dsp:txXfrm>
    </dsp:sp>
    <dsp:sp modelId="{FE1CF3B9-0EF3-4CE6-82F8-702EBE6113C1}">
      <dsp:nvSpPr>
        <dsp:cNvPr id="0" name=""/>
        <dsp:cNvSpPr/>
      </dsp:nvSpPr>
      <dsp:spPr>
        <a:xfrm>
          <a:off x="2743200" y="1315290"/>
          <a:ext cx="2743199" cy="413660"/>
        </a:xfrm>
        <a:prstGeom prst="rect">
          <a:avLst/>
        </a:prstGeom>
        <a:solidFill>
          <a:schemeClr val="accent2">
            <a:lumMod val="60000"/>
            <a:lumOff val="4000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en-US" sz="1100" kern="1200"/>
            <a:t>(not found) Return FALSE</a:t>
          </a:r>
        </a:p>
      </dsp:txBody>
      <dsp:txXfrm>
        <a:off x="2743200" y="1315290"/>
        <a:ext cx="2743199" cy="413660"/>
      </dsp:txXfrm>
    </dsp:sp>
    <dsp:sp modelId="{7D30FAD1-6C77-4A84-88E3-F43229F9CF8B}">
      <dsp:nvSpPr>
        <dsp:cNvPr id="0" name=""/>
        <dsp:cNvSpPr/>
      </dsp:nvSpPr>
      <dsp:spPr>
        <a:xfrm rot="10800000">
          <a:off x="0" y="802"/>
          <a:ext cx="5486400" cy="1020507"/>
        </a:xfrm>
        <a:prstGeom prst="upArrowCallout">
          <a:avLst/>
        </a:prstGeom>
        <a:solidFill>
          <a:srgbClr val="F5822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n-US" sz="1800" kern="1200"/>
            <a:t>Function</a:t>
          </a:r>
        </a:p>
        <a:p>
          <a:pPr marL="0" lvl="0" indent="0" algn="ctr" defTabSz="800100">
            <a:lnSpc>
              <a:spcPct val="90000"/>
            </a:lnSpc>
            <a:spcBef>
              <a:spcPct val="0"/>
            </a:spcBef>
            <a:spcAft>
              <a:spcPct val="35000"/>
            </a:spcAft>
            <a:buNone/>
          </a:pPr>
          <a:r>
            <a:rPr lang="en-US" sz="1400" kern="1200">
              <a:latin typeface="Consolas" panose="020B0609020204030204" pitchFamily="49" charset="0"/>
              <a:cs typeface="Consolas" panose="020B0609020204030204" pitchFamily="49" charset="0"/>
            </a:rPr>
            <a:t>WordLoop</a:t>
          </a:r>
          <a:endParaRPr lang="en-US" sz="2000" kern="1200">
            <a:latin typeface="Consolas" panose="020B0609020204030204" pitchFamily="49" charset="0"/>
            <a:cs typeface="Consolas" panose="020B0609020204030204" pitchFamily="49" charset="0"/>
          </a:endParaRPr>
        </a:p>
      </dsp:txBody>
      <dsp:txXfrm rot="10800000">
        <a:off x="0" y="802"/>
        <a:ext cx="5486400" cy="66309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AA308A-7E09-4B33-B11A-C71949427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 TEMPLATE.dotx</Template>
  <TotalTime>178</TotalTime>
  <Pages>5</Pages>
  <Words>479</Words>
  <Characters>2735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BearTech</Company>
  <LinksUpToDate>false</LinksUpToDate>
  <CharactersWithSpaces>3208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Wong</dc:creator>
  <cp:keywords/>
  <dc:description/>
  <cp:lastModifiedBy>Andrew Wong</cp:lastModifiedBy>
  <cp:revision>13</cp:revision>
  <dcterms:created xsi:type="dcterms:W3CDTF">2016-07-27T08:20:00Z</dcterms:created>
  <dcterms:modified xsi:type="dcterms:W3CDTF">2016-07-27T12:13:00Z</dcterms:modified>
</cp:coreProperties>
</file>